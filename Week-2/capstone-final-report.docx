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A075" w14:textId="11B1C19F" w:rsidR="00D077E9" w:rsidRDefault="00547096" w:rsidP="00D70D02">
      <w:r>
        <w:rPr>
          <w:noProof/>
        </w:rPr>
        <mc:AlternateContent>
          <mc:Choice Requires="wps">
            <w:drawing>
              <wp:anchor distT="0" distB="0" distL="114300" distR="114300" simplePos="0" relativeHeight="251662336" behindDoc="0" locked="0" layoutInCell="1" allowOverlap="1" wp14:anchorId="5E3F48DF" wp14:editId="2DD6604A">
                <wp:simplePos x="0" y="0"/>
                <wp:positionH relativeFrom="margin">
                  <wp:align>left</wp:align>
                </wp:positionH>
                <wp:positionV relativeFrom="paragraph">
                  <wp:posOffset>245745</wp:posOffset>
                </wp:positionV>
                <wp:extent cx="3528695" cy="2080260"/>
                <wp:effectExtent l="0" t="0" r="0" b="0"/>
                <wp:wrapThrough wrapText="bothSides">
                  <wp:wrapPolygon edited="0">
                    <wp:start x="350" y="0"/>
                    <wp:lineTo x="350" y="21363"/>
                    <wp:lineTo x="21223" y="21363"/>
                    <wp:lineTo x="21223" y="0"/>
                    <wp:lineTo x="350" y="0"/>
                  </wp:wrapPolygon>
                </wp:wrapThrough>
                <wp:docPr id="8" name="Text Box 8"/>
                <wp:cNvGraphicFramePr/>
                <a:graphic xmlns:a="http://schemas.openxmlformats.org/drawingml/2006/main">
                  <a:graphicData uri="http://schemas.microsoft.com/office/word/2010/wordprocessingShape">
                    <wps:wsp>
                      <wps:cNvSpPr txBox="1"/>
                      <wps:spPr>
                        <a:xfrm>
                          <a:off x="0" y="0"/>
                          <a:ext cx="3528695" cy="2080260"/>
                        </a:xfrm>
                        <a:prstGeom prst="rect">
                          <a:avLst/>
                        </a:prstGeom>
                        <a:noFill/>
                        <a:ln w="6350">
                          <a:noFill/>
                        </a:ln>
                      </wps:spPr>
                      <wps:txbx>
                        <w:txbxContent>
                          <w:p w14:paraId="49BDC26E" w14:textId="3CE2633F" w:rsidR="00547096" w:rsidRDefault="00547096" w:rsidP="00547096">
                            <w:pPr>
                              <w:pStyle w:val="Heading1"/>
                            </w:pPr>
                            <w:r>
                              <w:t>OPENING A NEW INDONESIAN RESTAURANT IN TORONTO, CANADA</w:t>
                            </w:r>
                          </w:p>
                          <w:p w14:paraId="35918618" w14:textId="03936CB3"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3F48DF" id="_x0000_t202" coordsize="21600,21600" o:spt="202" path="m,l,21600r21600,l21600,xe">
                <v:stroke joinstyle="miter"/>
                <v:path gradientshapeok="t" o:connecttype="rect"/>
              </v:shapetype>
              <v:shape id="Text Box 8" o:spid="_x0000_s1026" type="#_x0000_t202" style="position:absolute;margin-left:0;margin-top:19.35pt;width:277.85pt;height:163.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" filled="f" stroked="f" strokeweight=".5pt">
                <v:textbox>
                  <w:txbxContent>
                    <w:p w14:paraId="49BDC26E" w14:textId="3CE2633F" w:rsidR="00547096" w:rsidRDefault="00547096" w:rsidP="00547096">
                      <w:pPr>
                        <w:pStyle w:val="Heading1"/>
                      </w:pPr>
                      <w:r>
                        <w:t>OPENING A NEW INDONESIAN RESTAURANT IN TORONTO, CANADA</w:t>
                      </w:r>
                    </w:p>
                    <w:p w14:paraId="35918618" w14:textId="03936CB3" w:rsidR="00D077E9" w:rsidRPr="00D86945" w:rsidRDefault="00D077E9" w:rsidP="00D077E9">
                      <w:pPr>
                        <w:pStyle w:val="Title"/>
                        <w:spacing w:after="0"/>
                      </w:pPr>
                    </w:p>
                  </w:txbxContent>
                </v:textbox>
                <w10:wrap type="through" anchorx="margin"/>
              </v:shape>
            </w:pict>
          </mc:Fallback>
        </mc:AlternateContent>
      </w:r>
      <w:r w:rsidR="00D077E9">
        <w:rPr>
          <w:noProof/>
        </w:rPr>
        <w:drawing>
          <wp:anchor distT="0" distB="0" distL="114300" distR="114300" simplePos="0" relativeHeight="251658240" behindDoc="1" locked="0" layoutInCell="1" allowOverlap="1" wp14:anchorId="07EE51B0" wp14:editId="3B0B0C56">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F1BA67E" w14:textId="77777777" w:rsidTr="00D077E9">
        <w:trPr>
          <w:trHeight w:val="1894"/>
        </w:trPr>
        <w:tc>
          <w:tcPr>
            <w:tcW w:w="5580" w:type="dxa"/>
            <w:tcBorders>
              <w:top w:val="nil"/>
              <w:left w:val="nil"/>
              <w:bottom w:val="nil"/>
              <w:right w:val="nil"/>
            </w:tcBorders>
          </w:tcPr>
          <w:p w14:paraId="17EF72E9" w14:textId="3EDF27E5" w:rsidR="00D077E9" w:rsidRDefault="00D077E9" w:rsidP="00D077E9"/>
          <w:p w14:paraId="58181648" w14:textId="4B2A4258" w:rsidR="00D077E9" w:rsidRDefault="00D077E9" w:rsidP="00D077E9"/>
        </w:tc>
      </w:tr>
      <w:tr w:rsidR="00D077E9" w14:paraId="69E1D287" w14:textId="77777777" w:rsidTr="00D077E9">
        <w:trPr>
          <w:trHeight w:val="7636"/>
        </w:trPr>
        <w:tc>
          <w:tcPr>
            <w:tcW w:w="5580" w:type="dxa"/>
            <w:tcBorders>
              <w:top w:val="nil"/>
              <w:left w:val="nil"/>
              <w:bottom w:val="nil"/>
              <w:right w:val="nil"/>
            </w:tcBorders>
          </w:tcPr>
          <w:p w14:paraId="52CEFD8C" w14:textId="22D8EEE7" w:rsidR="00D077E9" w:rsidRDefault="00547096" w:rsidP="00D077E9">
            <w:pPr>
              <w:rPr>
                <w:noProof/>
              </w:rPr>
            </w:pPr>
            <w:r>
              <w:rPr>
                <w:noProof/>
              </w:rPr>
              <mc:AlternateContent>
                <mc:Choice Requires="wps">
                  <w:drawing>
                    <wp:anchor distT="0" distB="0" distL="114300" distR="114300" simplePos="0" relativeHeight="251663360" behindDoc="0" locked="0" layoutInCell="1" allowOverlap="1" wp14:anchorId="7094D3DA" wp14:editId="1B3DE99F">
                      <wp:simplePos x="0" y="0"/>
                      <wp:positionH relativeFrom="column">
                        <wp:posOffset>91440</wp:posOffset>
                      </wp:positionH>
                      <wp:positionV relativeFrom="paragraph">
                        <wp:posOffset>965835</wp:posOffset>
                      </wp:positionV>
                      <wp:extent cx="1390650" cy="0"/>
                      <wp:effectExtent l="0" t="19050" r="19050" b="19050"/>
                      <wp:wrapThrough wrapText="bothSides">
                        <wp:wrapPolygon edited="0">
                          <wp:start x="0" y="-1"/>
                          <wp:lineTo x="0" y="-1"/>
                          <wp:lineTo x="21600" y="-1"/>
                          <wp:lineTo x="21600" y="-1"/>
                          <wp:lineTo x="0" y="-1"/>
                        </wp:wrapPolygon>
                      </wp:wrapThrough>
                      <wp:docPr id="5" name="Straight Connector 5" descr="text divid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308B2" id="Straight Connector 5"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2pt,76.05pt" to="116.7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" strokecolor="#082a75 [3215]" strokeweight="3pt">
                      <w10:wrap type="through"/>
                    </v:line>
                  </w:pict>
                </mc:Fallback>
              </mc:AlternateContent>
            </w:r>
          </w:p>
        </w:tc>
      </w:tr>
      <w:tr w:rsidR="00D077E9" w14:paraId="122EA5CC" w14:textId="77777777" w:rsidTr="00D077E9">
        <w:trPr>
          <w:trHeight w:val="2171"/>
        </w:trPr>
        <w:tc>
          <w:tcPr>
            <w:tcW w:w="5580" w:type="dxa"/>
            <w:tcBorders>
              <w:top w:val="nil"/>
              <w:left w:val="nil"/>
              <w:bottom w:val="nil"/>
              <w:right w:val="nil"/>
            </w:tcBorders>
          </w:tcPr>
          <w:sdt>
            <w:sdtPr>
              <w:id w:val="1080870105"/>
              <w:placeholder>
                <w:docPart w:val="249CB845C5784737BFAC23880F9D684F"/>
              </w:placeholder>
              <w15:appearance w15:val="hidden"/>
            </w:sdtPr>
            <w:sdtEndPr/>
            <w:sdtContent>
              <w:p w14:paraId="175669C0" w14:textId="7777777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547096">
                  <w:rPr>
                    <w:rStyle w:val="SubtitleChar"/>
                    <w:b w:val="0"/>
                    <w:noProof/>
                  </w:rPr>
                  <w:t>April 26</w:t>
                </w:r>
                <w:r w:rsidRPr="00D86945">
                  <w:rPr>
                    <w:rStyle w:val="SubtitleChar"/>
                    <w:b w:val="0"/>
                  </w:rPr>
                  <w:fldChar w:fldCharType="end"/>
                </w:r>
              </w:p>
            </w:sdtContent>
          </w:sdt>
          <w:p w14:paraId="6923A30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C02DE1C" wp14:editId="650F99E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F38D1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731E078" w14:textId="77777777" w:rsidR="00D077E9" w:rsidRDefault="00D077E9" w:rsidP="00D077E9">
            <w:pPr>
              <w:rPr>
                <w:noProof/>
                <w:sz w:val="10"/>
                <w:szCs w:val="10"/>
              </w:rPr>
            </w:pPr>
          </w:p>
          <w:p w14:paraId="6F7D136A" w14:textId="77777777" w:rsidR="00D077E9" w:rsidRDefault="00D077E9" w:rsidP="00D077E9">
            <w:pPr>
              <w:rPr>
                <w:noProof/>
                <w:sz w:val="10"/>
                <w:szCs w:val="10"/>
              </w:rPr>
            </w:pPr>
          </w:p>
          <w:p w14:paraId="2C5EAFB6" w14:textId="06434FE7" w:rsidR="00D077E9" w:rsidRDefault="00BC5CA4" w:rsidP="00D077E9">
            <w:sdt>
              <w:sdtPr>
                <w:id w:val="-1740469667"/>
                <w:placeholder>
                  <w:docPart w:val="C4570503B3A14558B4685F4B3963E96A"/>
                </w:placeholder>
                <w15:appearance w15:val="hidden"/>
              </w:sdtPr>
              <w:sdtEndPr/>
              <w:sdtContent>
                <w:r w:rsidR="00547096">
                  <w:t>COURSERA IBM DATA SCIENCE</w:t>
                </w:r>
              </w:sdtContent>
            </w:sdt>
          </w:p>
          <w:p w14:paraId="4787A9AA" w14:textId="003CA45A" w:rsidR="00D077E9" w:rsidRDefault="00D077E9" w:rsidP="00D077E9">
            <w:r w:rsidRPr="00B231E5">
              <w:t>Authored by:</w:t>
            </w:r>
            <w:r>
              <w:t xml:space="preserve"> </w:t>
            </w:r>
            <w:sdt>
              <w:sdtPr>
                <w:alias w:val="Your Name"/>
                <w:tag w:val="Your Name"/>
                <w:id w:val="-180584491"/>
                <w:placeholder>
                  <w:docPart w:val="6E0B49CF49A243EDB3B50814436EEC4E"/>
                </w:placeholder>
                <w:dataBinding w:prefixMappings="xmlns:ns0='http://schemas.microsoft.com/office/2006/coverPageProps' " w:xpath="/ns0:CoverPageProperties[1]/ns0:CompanyFax[1]" w:storeItemID="{55AF091B-3C7A-41E3-B477-F2FDAA23CFDA}"/>
                <w15:appearance w15:val="hidden"/>
                <w:text w:multiLine="1"/>
              </w:sdtPr>
              <w:sdtEndPr/>
              <w:sdtContent>
                <w:r w:rsidR="00547096">
                  <w:t>Ozi Priawadi</w:t>
                </w:r>
              </w:sdtContent>
            </w:sdt>
          </w:p>
          <w:p w14:paraId="3A84C2B6" w14:textId="77777777" w:rsidR="00D077E9" w:rsidRPr="00D86945" w:rsidRDefault="00D077E9" w:rsidP="00D077E9">
            <w:pPr>
              <w:rPr>
                <w:noProof/>
                <w:sz w:val="10"/>
                <w:szCs w:val="10"/>
              </w:rPr>
            </w:pPr>
          </w:p>
        </w:tc>
      </w:tr>
    </w:tbl>
    <w:p w14:paraId="229B493F" w14:textId="7B89623A" w:rsidR="00D077E9" w:rsidRDefault="00284850">
      <w:pPr>
        <w:spacing w:after="200"/>
      </w:pPr>
      <w:r>
        <w:rPr>
          <w:noProof/>
        </w:rPr>
        <w:drawing>
          <wp:anchor distT="0" distB="0" distL="114300" distR="114300" simplePos="0" relativeHeight="251664384" behindDoc="0" locked="0" layoutInCell="1" allowOverlap="1" wp14:anchorId="7F540133" wp14:editId="050CA763">
            <wp:simplePos x="0" y="0"/>
            <wp:positionH relativeFrom="margin">
              <wp:posOffset>5158740</wp:posOffset>
            </wp:positionH>
            <wp:positionV relativeFrom="paragraph">
              <wp:posOffset>7524750</wp:posOffset>
            </wp:positionV>
            <wp:extent cx="1523325" cy="663388"/>
            <wp:effectExtent l="0" t="0" r="1270" b="3810"/>
            <wp:wrapNone/>
            <wp:docPr id="4" name="Picture 4" descr="IBM logos PNG images free download, IBM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logos PNG images free download, IBM logo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3325" cy="663388"/>
                    </a:xfrm>
                    <a:prstGeom prst="rect">
                      <a:avLst/>
                    </a:prstGeom>
                    <a:noFill/>
                    <a:ln>
                      <a:noFill/>
                    </a:ln>
                  </pic:spPr>
                </pic:pic>
              </a:graphicData>
            </a:graphic>
            <wp14:sizeRelH relativeFrom="page">
              <wp14:pctWidth>0</wp14:pctWidth>
            </wp14:sizeRelH>
            <wp14:sizeRelV relativeFrom="page">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490A2C5E" wp14:editId="608A5264">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7AAD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240D8DA7" wp14:editId="36FFFC9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15D1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3A55A9F6" w14:textId="2D9E3249" w:rsidR="00D077E9" w:rsidRDefault="00B92CCE" w:rsidP="00D077E9">
      <w:pPr>
        <w:pStyle w:val="Heading1"/>
      </w:pPr>
      <w:r w:rsidRPr="00B92CCE">
        <w:lastRenderedPageBreak/>
        <w:t>1. Introduction</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6B80AF97" w14:textId="77777777" w:rsidTr="00DF027C">
        <w:trPr>
          <w:trHeight w:val="3546"/>
        </w:trPr>
        <w:tc>
          <w:tcPr>
            <w:tcW w:w="9999" w:type="dxa"/>
          </w:tcPr>
          <w:sdt>
            <w:sdtPr>
              <w:id w:val="1660650702"/>
              <w:placeholder>
                <w:docPart w:val="3BCC2F6A69264E3EB47C7AFC3E6298FA"/>
              </w:placeholder>
              <w15:dataBinding w:prefixMappings="xmlns:ns0='http://schemas.microsoft.com/temp/samples' " w:xpath="/ns0:employees[1]/ns0:employee[1]/ns0:CompanyName[1]" w:storeItemID="{00000000-0000-0000-0000-000000000000}"/>
              <w15:appearance w15:val="hidden"/>
            </w:sdtPr>
            <w:sdtEndPr/>
            <w:sdtContent>
              <w:p w14:paraId="00B67F06" w14:textId="46E489E4" w:rsidR="00DF027C" w:rsidRDefault="00B92CCE" w:rsidP="00B92CCE">
                <w:pPr>
                  <w:pStyle w:val="Heading2"/>
                </w:pPr>
                <w:r w:rsidRPr="00B92CCE">
                  <w:t>1.1 Background</w:t>
                </w:r>
              </w:p>
            </w:sdtContent>
          </w:sdt>
          <w:p w14:paraId="745CC9A3" w14:textId="77777777" w:rsidR="00B92CCE" w:rsidRPr="00B92CCE" w:rsidRDefault="00B92CCE" w:rsidP="006E33DA">
            <w:pPr>
              <w:jc w:val="both"/>
              <w:rPr>
                <w:b w:val="0"/>
              </w:rPr>
            </w:pPr>
            <w:r w:rsidRPr="00B92CCE">
              <w:rPr>
                <w:b w:val="0"/>
              </w:rPr>
              <w:t>According to www.yelp.ca, there are more than 15,000 restaurants in Toronto and about 3 million people (2017). That’s why opening a new restaurant there can be an extremely challenging task. According to several surveys, up to 40% of such start-ups fail in the very first year.</w:t>
            </w:r>
          </w:p>
          <w:p w14:paraId="26B05E90" w14:textId="77777777" w:rsidR="00B92CCE" w:rsidRPr="00B92CCE" w:rsidRDefault="00B92CCE" w:rsidP="006E33DA">
            <w:pPr>
              <w:jc w:val="both"/>
              <w:rPr>
                <w:b w:val="0"/>
              </w:rPr>
            </w:pPr>
          </w:p>
          <w:p w14:paraId="572886F7" w14:textId="77777777" w:rsidR="00B92CCE" w:rsidRPr="00B92CCE" w:rsidRDefault="00B92CCE" w:rsidP="006E33DA">
            <w:pPr>
              <w:jc w:val="both"/>
              <w:rPr>
                <w:b w:val="0"/>
              </w:rPr>
            </w:pPr>
            <w:r w:rsidRPr="00B92CCE">
              <w:rPr>
                <w:b w:val="0"/>
              </w:rPr>
              <w:t>Let's suppose, an investor has enough time and money, as well as a passion to open the best eating spot in Toronto. What would be the best place for it? Is there a better way to answer these questions rather than guessing?</w:t>
            </w:r>
          </w:p>
          <w:p w14:paraId="48CE849A" w14:textId="77777777" w:rsidR="00B92CCE" w:rsidRPr="00B92CCE" w:rsidRDefault="00B92CCE" w:rsidP="006E33DA">
            <w:pPr>
              <w:jc w:val="both"/>
              <w:rPr>
                <w:b w:val="0"/>
              </w:rPr>
            </w:pPr>
          </w:p>
          <w:p w14:paraId="35C1DDBD" w14:textId="77777777" w:rsidR="00B92CCE" w:rsidRPr="00B92CCE" w:rsidRDefault="00B92CCE" w:rsidP="006E33DA">
            <w:pPr>
              <w:jc w:val="both"/>
              <w:rPr>
                <w:b w:val="0"/>
              </w:rPr>
            </w:pPr>
            <w:r w:rsidRPr="00B92CCE">
              <w:rPr>
                <w:b w:val="0"/>
              </w:rPr>
              <w:t>What if there is a way to cluster city neighborhoods, based on their near-by restaurant similarity? What if we can visualize these clusters on a map? What if we might find where Asian Restaurant is the most and least popular? Equipped with that knowledge, we might be able to make a smart choice from that data.</w:t>
            </w:r>
          </w:p>
          <w:p w14:paraId="696474AC" w14:textId="77777777" w:rsidR="00B92CCE" w:rsidRPr="00B92CCE" w:rsidRDefault="00B92CCE" w:rsidP="006E33DA">
            <w:pPr>
              <w:jc w:val="both"/>
              <w:rPr>
                <w:b w:val="0"/>
              </w:rPr>
            </w:pPr>
          </w:p>
          <w:p w14:paraId="05C3E2E8" w14:textId="77777777" w:rsidR="00DF027C" w:rsidRDefault="00B92CCE" w:rsidP="006E33DA">
            <w:pPr>
              <w:pStyle w:val="Content"/>
              <w:jc w:val="both"/>
            </w:pPr>
            <w:r w:rsidRPr="00B92CCE">
              <w:t>Let us allow machine learning to get the job done. Using reliable venue data, it can investigate the city neighborhoods, and show us unseen dependencies. Dependencies that we are not aware of.</w:t>
            </w:r>
          </w:p>
          <w:p w14:paraId="44722EF8" w14:textId="57B6400C" w:rsidR="00B92CCE" w:rsidRDefault="00B92CCE" w:rsidP="00B92CCE">
            <w:pPr>
              <w:pStyle w:val="Content"/>
            </w:pPr>
          </w:p>
        </w:tc>
      </w:tr>
      <w:tr w:rsidR="00DF027C" w14:paraId="3987E79E" w14:textId="77777777" w:rsidTr="00DF027C">
        <w:trPr>
          <w:trHeight w:val="1899"/>
        </w:trPr>
        <w:tc>
          <w:tcPr>
            <w:tcW w:w="9999" w:type="dxa"/>
            <w:shd w:val="clear" w:color="auto" w:fill="F2F2F2" w:themeFill="background1" w:themeFillShade="F2"/>
            <w:vAlign w:val="center"/>
          </w:tcPr>
          <w:p w14:paraId="42DD2958" w14:textId="77777777" w:rsidR="00DF027C" w:rsidRPr="00DF027C" w:rsidRDefault="00DF027C" w:rsidP="00DF027C">
            <w:pPr>
              <w:pStyle w:val="EmphasisText"/>
              <w:jc w:val="center"/>
            </w:pPr>
            <w:r>
              <w:rPr>
                <w:noProof/>
              </w:rPr>
              <mc:AlternateContent>
                <mc:Choice Requires="wps">
                  <w:drawing>
                    <wp:inline distT="0" distB="0" distL="0" distR="0" wp14:anchorId="1589D3D2" wp14:editId="030D35A8">
                      <wp:extent cx="5695950" cy="809625"/>
                      <wp:effectExtent l="0" t="0" r="0" b="0"/>
                      <wp:docPr id="7" name="Text Box 7"/>
                      <wp:cNvGraphicFramePr/>
                      <a:graphic xmlns:a="http://schemas.openxmlformats.org/drawingml/2006/main">
                        <a:graphicData uri="http://schemas.microsoft.com/office/word/2010/wordprocessingShape">
                          <wps:wsp>
                            <wps:cNvSpPr txBox="1"/>
                            <wps:spPr>
                              <a:xfrm>
                                <a:off x="0" y="0"/>
                                <a:ext cx="5695950" cy="809625"/>
                              </a:xfrm>
                              <a:prstGeom prst="rect">
                                <a:avLst/>
                              </a:prstGeom>
                              <a:noFill/>
                              <a:ln w="6350">
                                <a:noFill/>
                              </a:ln>
                            </wps:spPr>
                            <wps:txbx>
                              <w:txbxContent>
                                <w:p w14:paraId="58ED4E7E" w14:textId="0EC05D52" w:rsidR="00DF027C" w:rsidRDefault="00DF027C" w:rsidP="00DF027C">
                                  <w:pPr>
                                    <w:jc w:val="center"/>
                                  </w:pPr>
                                  <w:r>
                                    <w:rPr>
                                      <w:i/>
                                      <w:sz w:val="36"/>
                                    </w:rPr>
                                    <w:t>“</w:t>
                                  </w:r>
                                  <w:r w:rsidR="00B92CCE" w:rsidRPr="00B92CCE">
                                    <w:rPr>
                                      <w:i/>
                                      <w:sz w:val="36"/>
                                    </w:rPr>
                                    <w:t xml:space="preserve">According to www.yelp.ca, there are more than </w:t>
                                  </w:r>
                                  <w:r w:rsidR="00B92CCE" w:rsidRPr="00B92CCE">
                                    <w:rPr>
                                      <w:i/>
                                      <w:sz w:val="48"/>
                                      <w:szCs w:val="48"/>
                                    </w:rPr>
                                    <w:t>15,000</w:t>
                                  </w:r>
                                  <w:r w:rsidR="00B92CCE" w:rsidRPr="00B92CCE">
                                    <w:rPr>
                                      <w:i/>
                                      <w:sz w:val="36"/>
                                    </w:rPr>
                                    <w:t xml:space="preserve"> restaurants in Toronto and about </w:t>
                                  </w:r>
                                  <w:r w:rsidR="00B92CCE" w:rsidRPr="00B92CCE">
                                    <w:rPr>
                                      <w:i/>
                                      <w:sz w:val="48"/>
                                      <w:szCs w:val="48"/>
                                    </w:rPr>
                                    <w:t xml:space="preserve">3 </w:t>
                                  </w:r>
                                  <w:r w:rsidR="00B92CCE" w:rsidRPr="00B92CCE">
                                    <w:rPr>
                                      <w:i/>
                                      <w:sz w:val="48"/>
                                      <w:szCs w:val="48"/>
                                    </w:rPr>
                                    <w:t>M</w:t>
                                  </w:r>
                                  <w:r w:rsidR="00B92CCE" w:rsidRPr="00B92CCE">
                                    <w:rPr>
                                      <w:i/>
                                      <w:sz w:val="48"/>
                                      <w:szCs w:val="48"/>
                                    </w:rPr>
                                    <w:t>illion</w:t>
                                  </w:r>
                                  <w:r w:rsidR="00B92CCE" w:rsidRPr="00B92CCE">
                                    <w:rPr>
                                      <w:i/>
                                      <w:sz w:val="48"/>
                                      <w:szCs w:val="48"/>
                                    </w:rPr>
                                    <w:t>.</w:t>
                                  </w:r>
                                  <w:r w:rsidR="00B92CCE" w:rsidRPr="00B92CCE">
                                    <w:rPr>
                                      <w:i/>
                                      <w:sz w:val="36"/>
                                    </w:rPr>
                                    <w:t xml:space="preserve"> people (2017).</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89D3D2" id="Text Box 7" o:spid="_x0000_s1027" type="#_x0000_t202" style="width:448.5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" filled="f" stroked="f" strokeweight=".5pt">
                      <v:textbox>
                        <w:txbxContent>
                          <w:p w14:paraId="58ED4E7E" w14:textId="0EC05D52" w:rsidR="00DF027C" w:rsidRDefault="00DF027C" w:rsidP="00DF027C">
                            <w:pPr>
                              <w:jc w:val="center"/>
                            </w:pPr>
                            <w:r>
                              <w:rPr>
                                <w:i/>
                                <w:sz w:val="36"/>
                              </w:rPr>
                              <w:t>“</w:t>
                            </w:r>
                            <w:r w:rsidR="00B92CCE" w:rsidRPr="00B92CCE">
                              <w:rPr>
                                <w:i/>
                                <w:sz w:val="36"/>
                              </w:rPr>
                              <w:t xml:space="preserve">According to www.yelp.ca, there are more than </w:t>
                            </w:r>
                            <w:r w:rsidR="00B92CCE" w:rsidRPr="00B92CCE">
                              <w:rPr>
                                <w:i/>
                                <w:sz w:val="48"/>
                                <w:szCs w:val="48"/>
                              </w:rPr>
                              <w:t>15,000</w:t>
                            </w:r>
                            <w:r w:rsidR="00B92CCE" w:rsidRPr="00B92CCE">
                              <w:rPr>
                                <w:i/>
                                <w:sz w:val="36"/>
                              </w:rPr>
                              <w:t xml:space="preserve"> restaurants in Toronto and about </w:t>
                            </w:r>
                            <w:r w:rsidR="00B92CCE" w:rsidRPr="00B92CCE">
                              <w:rPr>
                                <w:i/>
                                <w:sz w:val="48"/>
                                <w:szCs w:val="48"/>
                              </w:rPr>
                              <w:t xml:space="preserve">3 </w:t>
                            </w:r>
                            <w:r w:rsidR="00B92CCE" w:rsidRPr="00B92CCE">
                              <w:rPr>
                                <w:i/>
                                <w:sz w:val="48"/>
                                <w:szCs w:val="48"/>
                              </w:rPr>
                              <w:t>M</w:t>
                            </w:r>
                            <w:r w:rsidR="00B92CCE" w:rsidRPr="00B92CCE">
                              <w:rPr>
                                <w:i/>
                                <w:sz w:val="48"/>
                                <w:szCs w:val="48"/>
                              </w:rPr>
                              <w:t>illion</w:t>
                            </w:r>
                            <w:r w:rsidR="00B92CCE" w:rsidRPr="00B92CCE">
                              <w:rPr>
                                <w:i/>
                                <w:sz w:val="48"/>
                                <w:szCs w:val="48"/>
                              </w:rPr>
                              <w:t>.</w:t>
                            </w:r>
                            <w:r w:rsidR="00B92CCE" w:rsidRPr="00B92CCE">
                              <w:rPr>
                                <w:i/>
                                <w:sz w:val="36"/>
                              </w:rPr>
                              <w:t xml:space="preserve"> people (2017).</w:t>
                            </w:r>
                            <w:r>
                              <w:rPr>
                                <w:i/>
                                <w:sz w:val="36"/>
                              </w:rPr>
                              <w:t>”</w:t>
                            </w:r>
                          </w:p>
                        </w:txbxContent>
                      </v:textbox>
                      <w10:anchorlock/>
                    </v:shape>
                  </w:pict>
                </mc:Fallback>
              </mc:AlternateContent>
            </w:r>
          </w:p>
        </w:tc>
      </w:tr>
      <w:tr w:rsidR="00DF027C" w14:paraId="5BB11687" w14:textId="77777777" w:rsidTr="00DF027C">
        <w:trPr>
          <w:trHeight w:val="5931"/>
        </w:trPr>
        <w:tc>
          <w:tcPr>
            <w:tcW w:w="9999" w:type="dxa"/>
          </w:tcPr>
          <w:p w14:paraId="2DCD594A" w14:textId="77777777" w:rsidR="00DF027C" w:rsidRDefault="00DF027C" w:rsidP="00DF027C">
            <w:pPr>
              <w:pStyle w:val="EmphasisText"/>
              <w:rPr>
                <w:i/>
                <w:sz w:val="36"/>
              </w:rPr>
            </w:pPr>
          </w:p>
          <w:p w14:paraId="682A1446" w14:textId="3120B122" w:rsidR="006E33DA" w:rsidRDefault="006E33DA" w:rsidP="006E33DA">
            <w:pPr>
              <w:pStyle w:val="Heading2"/>
            </w:pPr>
            <w:r>
              <w:t>1.2 Business Problem</w:t>
            </w:r>
          </w:p>
          <w:p w14:paraId="4E3834C6" w14:textId="5415E22C" w:rsidR="006E33DA" w:rsidRPr="006E33DA" w:rsidRDefault="006E33DA" w:rsidP="006E33DA">
            <w:pPr>
              <w:jc w:val="both"/>
              <w:rPr>
                <w:b w:val="0"/>
                <w:bCs/>
              </w:rPr>
            </w:pPr>
            <w:r w:rsidRPr="006E33DA">
              <w:rPr>
                <w:b w:val="0"/>
                <w:bCs/>
              </w:rPr>
              <w:t>The objective of this capstone project is to find the most suitable Location for Entrepreneur to open a new Indonesian Restaurant in Toronto, Canada. By using Data Science and Machine Learning methods such as Clustering. This project aims to provide solutions to answer the business question: In Toronto, if an investor, entrepreneur, or chefs wants to open an Indonesian Restaurant, where should they consider opening it?</w:t>
            </w:r>
          </w:p>
          <w:p w14:paraId="39E72AE6" w14:textId="66929111" w:rsidR="00DF027C" w:rsidRDefault="00DF027C" w:rsidP="00DF027C">
            <w:pPr>
              <w:pStyle w:val="Content"/>
            </w:pPr>
          </w:p>
          <w:p w14:paraId="1FD42646" w14:textId="1BCA43D0" w:rsidR="006E33DA" w:rsidRDefault="006E33DA" w:rsidP="006E33DA">
            <w:pPr>
              <w:pStyle w:val="Heading2"/>
            </w:pPr>
            <w:r w:rsidRPr="006E33DA">
              <w:t>1.3 Target Audience</w:t>
            </w:r>
          </w:p>
          <w:p w14:paraId="39983E22" w14:textId="5B0822E1" w:rsidR="006E33DA" w:rsidRPr="006E33DA" w:rsidRDefault="006E33DA" w:rsidP="006E33DA">
            <w:pPr>
              <w:rPr>
                <w:b w:val="0"/>
                <w:bCs/>
              </w:rPr>
            </w:pPr>
            <w:r w:rsidRPr="006E33DA">
              <w:rPr>
                <w:b w:val="0"/>
                <w:bCs/>
              </w:rPr>
              <w:t>Investors, Entrepreneurs, or Chefs who interested to open a new restaurant and may need a piece of objective advice regarding the right location would be most successful to Open Indonesian Restaurant in Toronto, Canada.</w:t>
            </w:r>
          </w:p>
          <w:p w14:paraId="74658A2D" w14:textId="622EEAE7" w:rsidR="00DF027C" w:rsidRDefault="00DF027C" w:rsidP="00DF027C">
            <w:pPr>
              <w:pStyle w:val="Content"/>
            </w:pPr>
          </w:p>
          <w:p w14:paraId="3CF67F9A" w14:textId="7A890BA9" w:rsidR="006E33DA" w:rsidRDefault="006E33DA" w:rsidP="006E33DA">
            <w:pPr>
              <w:pStyle w:val="Heading1"/>
            </w:pPr>
            <w:r>
              <w:t>2. Data</w:t>
            </w:r>
          </w:p>
          <w:p w14:paraId="7691457B" w14:textId="6BBD9BC4" w:rsidR="006E33DA" w:rsidRDefault="000C525D" w:rsidP="000C525D">
            <w:pPr>
              <w:pStyle w:val="Heading2"/>
            </w:pPr>
            <w:r w:rsidRPr="000C525D">
              <w:t>2.1 Data Source</w:t>
            </w:r>
          </w:p>
          <w:p w14:paraId="0C15AB46" w14:textId="79C3B96B" w:rsidR="00932163" w:rsidRPr="00932163" w:rsidRDefault="00932163" w:rsidP="00932163">
            <w:pPr>
              <w:rPr>
                <w:b w:val="0"/>
                <w:bCs/>
              </w:rPr>
            </w:pPr>
            <w:r w:rsidRPr="00932163">
              <w:rPr>
                <w:b w:val="0"/>
                <w:bCs/>
              </w:rPr>
              <w:t>To solve the problem, we will need data below:</w:t>
            </w:r>
          </w:p>
          <w:p w14:paraId="36584365" w14:textId="77777777" w:rsidR="00932163" w:rsidRPr="00932163" w:rsidRDefault="00932163" w:rsidP="00932163">
            <w:pPr>
              <w:pStyle w:val="ListParagraph"/>
              <w:numPr>
                <w:ilvl w:val="0"/>
                <w:numId w:val="1"/>
              </w:numPr>
              <w:rPr>
                <w:b w:val="0"/>
                <w:bCs/>
              </w:rPr>
            </w:pPr>
            <w:r w:rsidRPr="00932163">
              <w:rPr>
                <w:b w:val="0"/>
                <w:bCs/>
              </w:rPr>
              <w:t>List of Neighborhoods in Toronto, Canada.</w:t>
            </w:r>
          </w:p>
          <w:p w14:paraId="731E3E8C" w14:textId="77777777" w:rsidR="00932163" w:rsidRPr="00932163" w:rsidRDefault="00932163" w:rsidP="00932163">
            <w:pPr>
              <w:pStyle w:val="ListParagraph"/>
              <w:numPr>
                <w:ilvl w:val="0"/>
                <w:numId w:val="1"/>
              </w:numPr>
              <w:rPr>
                <w:b w:val="0"/>
                <w:bCs/>
              </w:rPr>
            </w:pPr>
            <w:r w:rsidRPr="00932163">
              <w:rPr>
                <w:b w:val="0"/>
                <w:bCs/>
              </w:rPr>
              <w:t>Latitude and Longitude of these Neighborhoods.</w:t>
            </w:r>
          </w:p>
          <w:p w14:paraId="640D97DA" w14:textId="6A527E49" w:rsidR="000C525D" w:rsidRPr="00932163" w:rsidRDefault="00932163" w:rsidP="00932163">
            <w:pPr>
              <w:pStyle w:val="ListParagraph"/>
              <w:numPr>
                <w:ilvl w:val="0"/>
                <w:numId w:val="1"/>
              </w:numPr>
              <w:rPr>
                <w:b w:val="0"/>
                <w:bCs/>
              </w:rPr>
            </w:pPr>
            <w:r w:rsidRPr="00932163">
              <w:rPr>
                <w:b w:val="0"/>
                <w:bCs/>
              </w:rPr>
              <w:t>Venue data related to Asian restaurants. This will help us to find the Neighborhoods that are most suitable to open an Indonesian Restaurant.</w:t>
            </w:r>
          </w:p>
          <w:p w14:paraId="7672CB44" w14:textId="05191C33" w:rsidR="00DF027C" w:rsidRDefault="00DF027C" w:rsidP="00DF027C">
            <w:pPr>
              <w:pStyle w:val="Content"/>
            </w:pPr>
          </w:p>
          <w:p w14:paraId="2F5B892D" w14:textId="5F7DBB67" w:rsidR="00932163" w:rsidRDefault="00932163" w:rsidP="00932163">
            <w:pPr>
              <w:pStyle w:val="Heading2"/>
            </w:pPr>
            <w:r>
              <w:t xml:space="preserve">2.2 </w:t>
            </w:r>
            <w:r w:rsidRPr="00932163">
              <w:t>Extracting the Data</w:t>
            </w:r>
          </w:p>
          <w:p w14:paraId="6D6E8634" w14:textId="77777777" w:rsidR="00ED046D" w:rsidRPr="00ED046D" w:rsidRDefault="00ED046D" w:rsidP="00ED046D">
            <w:pPr>
              <w:pStyle w:val="ListParagraph"/>
              <w:numPr>
                <w:ilvl w:val="0"/>
                <w:numId w:val="2"/>
              </w:numPr>
              <w:rPr>
                <w:b w:val="0"/>
                <w:bCs/>
              </w:rPr>
            </w:pPr>
            <w:r w:rsidRPr="00ED046D">
              <w:rPr>
                <w:b w:val="0"/>
                <w:bCs/>
              </w:rPr>
              <w:t>Scrapping of Toronto neighborhoods via Wikipedia (https://en.wikipedia.org/wiki/List_of_postal_codes_of_Canada:_M)</w:t>
            </w:r>
          </w:p>
          <w:p w14:paraId="441F6BAE" w14:textId="77777777" w:rsidR="00ED046D" w:rsidRPr="00ED046D" w:rsidRDefault="00ED046D" w:rsidP="00ED046D">
            <w:pPr>
              <w:pStyle w:val="ListParagraph"/>
              <w:numPr>
                <w:ilvl w:val="0"/>
                <w:numId w:val="2"/>
              </w:numPr>
              <w:rPr>
                <w:b w:val="0"/>
                <w:bCs/>
              </w:rPr>
            </w:pPr>
            <w:r w:rsidRPr="00ED046D">
              <w:rPr>
                <w:b w:val="0"/>
                <w:bCs/>
              </w:rPr>
              <w:t>Getting Latitude and Longitude data of these neighborhoods via Geocoder package (http://cocl.us/Geospatial_data)</w:t>
            </w:r>
          </w:p>
          <w:p w14:paraId="758B3FF9" w14:textId="0472D68B" w:rsidR="00932163" w:rsidRPr="00ED046D" w:rsidRDefault="00ED046D" w:rsidP="00ED046D">
            <w:pPr>
              <w:pStyle w:val="ListParagraph"/>
              <w:numPr>
                <w:ilvl w:val="0"/>
                <w:numId w:val="2"/>
              </w:numPr>
              <w:rPr>
                <w:b w:val="0"/>
                <w:bCs/>
              </w:rPr>
            </w:pPr>
            <w:r w:rsidRPr="00ED046D">
              <w:rPr>
                <w:b w:val="0"/>
                <w:bCs/>
              </w:rPr>
              <w:t>Using Foursquare API to get venue data related to these neighborhoods (https://developer.foursquare.com/docs)</w:t>
            </w:r>
          </w:p>
          <w:p w14:paraId="2CECF7B3" w14:textId="23A5B102" w:rsidR="00DF027C" w:rsidRDefault="001871BE" w:rsidP="001871BE">
            <w:pPr>
              <w:pStyle w:val="Heading1"/>
            </w:pPr>
            <w:r>
              <w:lastRenderedPageBreak/>
              <w:t>3. Methodology</w:t>
            </w:r>
          </w:p>
          <w:p w14:paraId="0FEA5D2A" w14:textId="5B0C1143" w:rsidR="000378EC" w:rsidRDefault="000378EC" w:rsidP="000378EC">
            <w:pPr>
              <w:pStyle w:val="Name"/>
              <w:jc w:val="both"/>
              <w:rPr>
                <w:b w:val="0"/>
                <w:bCs/>
                <w:i/>
                <w:iCs/>
              </w:rPr>
            </w:pPr>
            <w:r w:rsidRPr="000378EC">
              <w:rPr>
                <w:b w:val="0"/>
                <w:bCs/>
              </w:rPr>
              <w:t xml:space="preserve">First, </w:t>
            </w:r>
            <w:r w:rsidR="00382D02">
              <w:rPr>
                <w:b w:val="0"/>
                <w:bCs/>
              </w:rPr>
              <w:t xml:space="preserve">collecting </w:t>
            </w:r>
            <w:r w:rsidRPr="000378EC">
              <w:rPr>
                <w:b w:val="0"/>
                <w:bCs/>
              </w:rPr>
              <w:t xml:space="preserve">neighborhoods in Toronto, Canada. This is possible by extracting the list of neighborhoods from </w:t>
            </w:r>
            <w:r w:rsidR="0046227F" w:rsidRPr="000378EC">
              <w:rPr>
                <w:b w:val="0"/>
                <w:bCs/>
              </w:rPr>
              <w:t>Wikipedia</w:t>
            </w:r>
            <w:r w:rsidRPr="000378EC">
              <w:rPr>
                <w:b w:val="0"/>
                <w:bCs/>
              </w:rPr>
              <w:t xml:space="preserve"> page</w:t>
            </w:r>
            <w:r w:rsidR="00382D02">
              <w:rPr>
                <w:b w:val="0"/>
                <w:bCs/>
              </w:rPr>
              <w:t xml:space="preserve">, </w:t>
            </w:r>
            <w:r w:rsidR="0046227F">
              <w:rPr>
                <w:b w:val="0"/>
                <w:bCs/>
              </w:rPr>
              <w:t xml:space="preserve">then </w:t>
            </w:r>
            <w:r w:rsidR="00382D02">
              <w:rPr>
                <w:b w:val="0"/>
                <w:bCs/>
              </w:rPr>
              <w:t>cleansing the data.</w:t>
            </w:r>
            <w:r w:rsidRPr="000378EC">
              <w:rPr>
                <w:b w:val="0"/>
                <w:bCs/>
              </w:rPr>
              <w:t xml:space="preserve"> (</w:t>
            </w:r>
            <w:hyperlink r:id="rId10" w:history="1">
              <w:r w:rsidR="0046227F" w:rsidRPr="00D522BA">
                <w:rPr>
                  <w:rStyle w:val="Hyperlink"/>
                  <w:b w:val="0"/>
                  <w:bCs/>
                  <w:i/>
                  <w:iCs/>
                </w:rPr>
                <w:t>https://en.wikipedia.org/wiki/List_of_postal_codes_of_Canada:_M</w:t>
              </w:r>
            </w:hyperlink>
            <w:r w:rsidRPr="00382D02">
              <w:rPr>
                <w:b w:val="0"/>
                <w:bCs/>
                <w:i/>
                <w:iCs/>
              </w:rPr>
              <w:t>)</w:t>
            </w:r>
          </w:p>
          <w:p w14:paraId="525D8093" w14:textId="78FF1BF7" w:rsidR="0046227F" w:rsidRDefault="0046227F" w:rsidP="000378EC">
            <w:pPr>
              <w:pStyle w:val="Name"/>
              <w:jc w:val="both"/>
              <w:rPr>
                <w:b w:val="0"/>
                <w:bCs/>
              </w:rPr>
            </w:pPr>
          </w:p>
          <w:p w14:paraId="5833B83C" w14:textId="77777777" w:rsidR="0046227F" w:rsidRDefault="0046227F" w:rsidP="0046227F">
            <w:pPr>
              <w:pStyle w:val="Name"/>
              <w:keepNext/>
              <w:jc w:val="center"/>
            </w:pPr>
            <w:r w:rsidRPr="0046227F">
              <w:rPr>
                <w:b w:val="0"/>
                <w:bCs/>
              </w:rPr>
              <w:drawing>
                <wp:inline distT="0" distB="0" distL="0" distR="0" wp14:anchorId="4F2E2699" wp14:editId="388B8A1C">
                  <wp:extent cx="3901778" cy="146316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1778" cy="1463167"/>
                          </a:xfrm>
                          <a:prstGeom prst="rect">
                            <a:avLst/>
                          </a:prstGeom>
                        </pic:spPr>
                      </pic:pic>
                    </a:graphicData>
                  </a:graphic>
                </wp:inline>
              </w:drawing>
            </w:r>
          </w:p>
          <w:p w14:paraId="6DE0D0C2" w14:textId="416EE069" w:rsidR="0046227F" w:rsidRPr="000378EC" w:rsidRDefault="0046227F" w:rsidP="0046227F">
            <w:pPr>
              <w:pStyle w:val="Caption"/>
              <w:jc w:val="center"/>
              <w:rPr>
                <w:b w:val="0"/>
                <w:bCs/>
              </w:rPr>
            </w:pPr>
            <w:r>
              <w:t xml:space="preserve">Figure </w:t>
            </w:r>
            <w:fldSimple w:instr=" SEQ Figure \* ARABIC ">
              <w:r w:rsidR="00A879F3">
                <w:rPr>
                  <w:noProof/>
                </w:rPr>
                <w:t>1</w:t>
              </w:r>
            </w:fldSimple>
            <w:r>
              <w:t xml:space="preserve"> Data after Cleansing</w:t>
            </w:r>
          </w:p>
          <w:p w14:paraId="2D04D825" w14:textId="77777777" w:rsidR="000378EC" w:rsidRPr="000378EC" w:rsidRDefault="000378EC" w:rsidP="000378EC">
            <w:pPr>
              <w:pStyle w:val="Name"/>
              <w:jc w:val="both"/>
              <w:rPr>
                <w:b w:val="0"/>
                <w:bCs/>
              </w:rPr>
            </w:pPr>
          </w:p>
          <w:p w14:paraId="2DE4CCA6" w14:textId="09C18566" w:rsidR="000378EC" w:rsidRPr="000378EC" w:rsidRDefault="008D7047" w:rsidP="000378EC">
            <w:pPr>
              <w:pStyle w:val="Name"/>
              <w:jc w:val="both"/>
              <w:rPr>
                <w:b w:val="0"/>
                <w:bCs/>
              </w:rPr>
            </w:pPr>
            <w:r>
              <w:rPr>
                <w:b w:val="0"/>
                <w:bCs/>
              </w:rPr>
              <w:t>We are using Pandas to collecting data from URL. W</w:t>
            </w:r>
            <w:r w:rsidR="000378EC" w:rsidRPr="000378EC">
              <w:rPr>
                <w:b w:val="0"/>
                <w:bCs/>
              </w:rPr>
              <w:t>eb scraping by utilizing pandas html table scraping method it</w:t>
            </w:r>
            <w:r>
              <w:rPr>
                <w:b w:val="0"/>
                <w:bCs/>
              </w:rPr>
              <w:t>’</w:t>
            </w:r>
            <w:r w:rsidR="000378EC" w:rsidRPr="000378EC">
              <w:rPr>
                <w:b w:val="0"/>
                <w:bCs/>
              </w:rPr>
              <w:t>s easier and more convenient to pull tabular data directly from a web page into dataframe.</w:t>
            </w:r>
          </w:p>
          <w:p w14:paraId="3D8BC18A" w14:textId="77777777" w:rsidR="000378EC" w:rsidRPr="000378EC" w:rsidRDefault="000378EC" w:rsidP="000378EC">
            <w:pPr>
              <w:pStyle w:val="Name"/>
              <w:jc w:val="both"/>
              <w:rPr>
                <w:b w:val="0"/>
                <w:bCs/>
              </w:rPr>
            </w:pPr>
          </w:p>
          <w:p w14:paraId="5A04CAD4" w14:textId="7AA7933C" w:rsidR="005C36A5" w:rsidRDefault="000378EC" w:rsidP="000378EC">
            <w:pPr>
              <w:pStyle w:val="Name"/>
              <w:jc w:val="both"/>
              <w:rPr>
                <w:b w:val="0"/>
                <w:bCs/>
              </w:rPr>
            </w:pPr>
            <w:r w:rsidRPr="000378EC">
              <w:rPr>
                <w:b w:val="0"/>
                <w:bCs/>
              </w:rPr>
              <w:t xml:space="preserve">However, </w:t>
            </w:r>
            <w:r w:rsidR="005C36A5">
              <w:rPr>
                <w:b w:val="0"/>
                <w:bCs/>
              </w:rPr>
              <w:t xml:space="preserve">we only get </w:t>
            </w:r>
            <w:r w:rsidRPr="000378EC">
              <w:rPr>
                <w:b w:val="0"/>
                <w:bCs/>
              </w:rPr>
              <w:t>list of neighborhood names and postal codes</w:t>
            </w:r>
            <w:r w:rsidR="005C36A5">
              <w:rPr>
                <w:b w:val="0"/>
                <w:bCs/>
              </w:rPr>
              <w:t xml:space="preserve"> from Wikipedia</w:t>
            </w:r>
            <w:r w:rsidRPr="000378EC">
              <w:rPr>
                <w:b w:val="0"/>
                <w:bCs/>
              </w:rPr>
              <w:t xml:space="preserve">. </w:t>
            </w:r>
            <w:r w:rsidR="005C36A5">
              <w:rPr>
                <w:b w:val="0"/>
                <w:bCs/>
              </w:rPr>
              <w:t xml:space="preserve">So, we </w:t>
            </w:r>
            <w:r w:rsidRPr="000378EC">
              <w:rPr>
                <w:b w:val="0"/>
                <w:bCs/>
              </w:rPr>
              <w:t xml:space="preserve">will need to get </w:t>
            </w:r>
            <w:r w:rsidR="005C36A5">
              <w:rPr>
                <w:b w:val="0"/>
                <w:bCs/>
              </w:rPr>
              <w:t xml:space="preserve">and adding </w:t>
            </w:r>
            <w:r w:rsidRPr="000378EC">
              <w:rPr>
                <w:b w:val="0"/>
                <w:bCs/>
              </w:rPr>
              <w:t xml:space="preserve">coordinates to utilize Foursquare to pull the list of venues near these neighborhoods. To get the coordinates, </w:t>
            </w:r>
            <w:r w:rsidR="005C36A5">
              <w:rPr>
                <w:b w:val="0"/>
                <w:bCs/>
              </w:rPr>
              <w:t xml:space="preserve">we are using </w:t>
            </w:r>
            <w:r w:rsidRPr="000378EC">
              <w:rPr>
                <w:b w:val="0"/>
                <w:bCs/>
              </w:rPr>
              <w:t xml:space="preserve">Geocoder package to </w:t>
            </w:r>
            <w:r w:rsidR="005C36A5">
              <w:rPr>
                <w:b w:val="0"/>
                <w:bCs/>
              </w:rPr>
              <w:t>get</w:t>
            </w:r>
            <w:r w:rsidRPr="000378EC">
              <w:rPr>
                <w:b w:val="0"/>
                <w:bCs/>
              </w:rPr>
              <w:t xml:space="preserve"> the coordinates of Toronto neighborhoods</w:t>
            </w:r>
            <w:r w:rsidR="005C36A5">
              <w:rPr>
                <w:b w:val="0"/>
                <w:bCs/>
              </w:rPr>
              <w:t xml:space="preserve"> by matching their Postal Code</w:t>
            </w:r>
            <w:r w:rsidRPr="000378EC">
              <w:rPr>
                <w:b w:val="0"/>
                <w:bCs/>
              </w:rPr>
              <w:t xml:space="preserve">. </w:t>
            </w:r>
          </w:p>
          <w:p w14:paraId="09C84F59" w14:textId="77777777" w:rsidR="005C36A5" w:rsidRDefault="005C36A5" w:rsidP="000378EC">
            <w:pPr>
              <w:pStyle w:val="Name"/>
              <w:jc w:val="both"/>
              <w:rPr>
                <w:b w:val="0"/>
                <w:bCs/>
              </w:rPr>
            </w:pPr>
          </w:p>
          <w:p w14:paraId="68974276" w14:textId="77777777" w:rsidR="005C36A5" w:rsidRDefault="005C36A5" w:rsidP="005C36A5">
            <w:pPr>
              <w:pStyle w:val="Name"/>
              <w:keepNext/>
              <w:jc w:val="center"/>
            </w:pPr>
            <w:r w:rsidRPr="005C36A5">
              <w:rPr>
                <w:b w:val="0"/>
                <w:bCs/>
              </w:rPr>
              <w:drawing>
                <wp:inline distT="0" distB="0" distL="0" distR="0" wp14:anchorId="7AC7C121" wp14:editId="5C491496">
                  <wp:extent cx="4961050" cy="14098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050" cy="1409822"/>
                          </a:xfrm>
                          <a:prstGeom prst="rect">
                            <a:avLst/>
                          </a:prstGeom>
                        </pic:spPr>
                      </pic:pic>
                    </a:graphicData>
                  </a:graphic>
                </wp:inline>
              </w:drawing>
            </w:r>
          </w:p>
          <w:p w14:paraId="4824F526" w14:textId="4B7D7B5D" w:rsidR="005C36A5" w:rsidRDefault="005C36A5" w:rsidP="005C36A5">
            <w:pPr>
              <w:pStyle w:val="Caption"/>
              <w:jc w:val="center"/>
              <w:rPr>
                <w:b w:val="0"/>
                <w:bCs/>
              </w:rPr>
            </w:pPr>
            <w:r>
              <w:t xml:space="preserve">Figure </w:t>
            </w:r>
            <w:fldSimple w:instr=" SEQ Figure \* ARABIC ">
              <w:r w:rsidR="00A879F3">
                <w:rPr>
                  <w:noProof/>
                </w:rPr>
                <w:t>2</w:t>
              </w:r>
            </w:fldSimple>
            <w:r>
              <w:t xml:space="preserve"> Data After Adding Coordinates</w:t>
            </w:r>
          </w:p>
          <w:p w14:paraId="680AE2E6" w14:textId="77777777" w:rsidR="005C36A5" w:rsidRDefault="005C36A5" w:rsidP="000378EC">
            <w:pPr>
              <w:pStyle w:val="Name"/>
              <w:jc w:val="both"/>
              <w:rPr>
                <w:b w:val="0"/>
                <w:bCs/>
              </w:rPr>
            </w:pPr>
          </w:p>
          <w:p w14:paraId="358C9EAE" w14:textId="44779DD4" w:rsidR="000378EC" w:rsidRDefault="000378EC" w:rsidP="000378EC">
            <w:pPr>
              <w:pStyle w:val="Name"/>
              <w:jc w:val="both"/>
              <w:rPr>
                <w:b w:val="0"/>
                <w:bCs/>
              </w:rPr>
            </w:pPr>
            <w:r w:rsidRPr="000378EC">
              <w:rPr>
                <w:b w:val="0"/>
                <w:bCs/>
              </w:rPr>
              <w:t xml:space="preserve">After </w:t>
            </w:r>
            <w:r w:rsidR="00851C88">
              <w:rPr>
                <w:b w:val="0"/>
                <w:bCs/>
              </w:rPr>
              <w:t xml:space="preserve">adding </w:t>
            </w:r>
            <w:r w:rsidRPr="000378EC">
              <w:rPr>
                <w:b w:val="0"/>
                <w:bCs/>
              </w:rPr>
              <w:t xml:space="preserve">all these coordinates, </w:t>
            </w:r>
            <w:r w:rsidR="00851C88">
              <w:rPr>
                <w:b w:val="0"/>
                <w:bCs/>
              </w:rPr>
              <w:t>we</w:t>
            </w:r>
            <w:r w:rsidRPr="000378EC">
              <w:rPr>
                <w:b w:val="0"/>
                <w:bCs/>
              </w:rPr>
              <w:t xml:space="preserve"> visualized the map of Toronto using Folium package to verify whether these are correct coordinates.</w:t>
            </w:r>
          </w:p>
          <w:p w14:paraId="3BEE9C64" w14:textId="4BF28204" w:rsidR="00851C88" w:rsidRDefault="00851C88" w:rsidP="000378EC">
            <w:pPr>
              <w:pStyle w:val="Name"/>
              <w:jc w:val="both"/>
              <w:rPr>
                <w:b w:val="0"/>
                <w:bCs/>
              </w:rPr>
            </w:pPr>
          </w:p>
          <w:p w14:paraId="0D29ACFC" w14:textId="77777777" w:rsidR="00851C88" w:rsidRDefault="00851C88" w:rsidP="00851C88">
            <w:pPr>
              <w:pStyle w:val="Name"/>
              <w:keepNext/>
              <w:jc w:val="both"/>
            </w:pPr>
            <w:r w:rsidRPr="00851C88">
              <w:rPr>
                <w:b w:val="0"/>
                <w:bCs/>
              </w:rPr>
              <w:lastRenderedPageBreak/>
              <w:drawing>
                <wp:inline distT="0" distB="0" distL="0" distR="0" wp14:anchorId="6CCACD75" wp14:editId="3B3901EE">
                  <wp:extent cx="6309360" cy="2293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293620"/>
                          </a:xfrm>
                          <a:prstGeom prst="rect">
                            <a:avLst/>
                          </a:prstGeom>
                        </pic:spPr>
                      </pic:pic>
                    </a:graphicData>
                  </a:graphic>
                </wp:inline>
              </w:drawing>
            </w:r>
          </w:p>
          <w:p w14:paraId="3172BD8E" w14:textId="20AF9050" w:rsidR="00851C88" w:rsidRPr="000378EC" w:rsidRDefault="00851C88" w:rsidP="00851C88">
            <w:pPr>
              <w:pStyle w:val="Caption"/>
              <w:jc w:val="center"/>
              <w:rPr>
                <w:b w:val="0"/>
                <w:bCs/>
              </w:rPr>
            </w:pPr>
            <w:r>
              <w:t xml:space="preserve">Figure </w:t>
            </w:r>
            <w:fldSimple w:instr=" SEQ Figure \* ARABIC ">
              <w:r w:rsidR="00A879F3">
                <w:rPr>
                  <w:noProof/>
                </w:rPr>
                <w:t>3</w:t>
              </w:r>
            </w:fldSimple>
            <w:r>
              <w:t xml:space="preserve"> Visualized Maps of Toronto</w:t>
            </w:r>
          </w:p>
          <w:p w14:paraId="6EB040FD" w14:textId="77777777" w:rsidR="000378EC" w:rsidRPr="000378EC" w:rsidRDefault="000378EC" w:rsidP="000378EC">
            <w:pPr>
              <w:pStyle w:val="Name"/>
              <w:jc w:val="both"/>
              <w:rPr>
                <w:b w:val="0"/>
                <w:bCs/>
              </w:rPr>
            </w:pPr>
          </w:p>
          <w:p w14:paraId="7ABA2A8F" w14:textId="5A742047" w:rsidR="000378EC" w:rsidRDefault="000378EC" w:rsidP="000378EC">
            <w:pPr>
              <w:pStyle w:val="Name"/>
              <w:jc w:val="both"/>
              <w:rPr>
                <w:b w:val="0"/>
                <w:bCs/>
              </w:rPr>
            </w:pPr>
            <w:r w:rsidRPr="000378EC">
              <w:rPr>
                <w:b w:val="0"/>
                <w:bCs/>
              </w:rPr>
              <w:t xml:space="preserve">Next, </w:t>
            </w:r>
            <w:r w:rsidR="00415211">
              <w:rPr>
                <w:b w:val="0"/>
                <w:bCs/>
              </w:rPr>
              <w:t>we are using</w:t>
            </w:r>
            <w:r w:rsidRPr="000378EC">
              <w:rPr>
                <w:b w:val="0"/>
                <w:bCs/>
              </w:rPr>
              <w:t xml:space="preserve"> Foursquare API to pull the list of top 100 venues within 500 meters radius. From Foursquare</w:t>
            </w:r>
            <w:r w:rsidR="00D55545">
              <w:rPr>
                <w:b w:val="0"/>
                <w:bCs/>
              </w:rPr>
              <w:t xml:space="preserve"> API</w:t>
            </w:r>
            <w:r w:rsidRPr="000378EC">
              <w:rPr>
                <w:b w:val="0"/>
                <w:bCs/>
              </w:rPr>
              <w:t xml:space="preserve">, </w:t>
            </w:r>
            <w:r w:rsidR="00D55545">
              <w:rPr>
                <w:b w:val="0"/>
                <w:bCs/>
              </w:rPr>
              <w:t xml:space="preserve">we are </w:t>
            </w:r>
            <w:r w:rsidRPr="000378EC">
              <w:rPr>
                <w:b w:val="0"/>
                <w:bCs/>
              </w:rPr>
              <w:t xml:space="preserve">able to pull the names, categories, latitude and longitude of the venues. With this data, </w:t>
            </w:r>
            <w:r w:rsidR="00D55545">
              <w:rPr>
                <w:b w:val="0"/>
                <w:bCs/>
              </w:rPr>
              <w:t>we</w:t>
            </w:r>
            <w:r w:rsidRPr="000378EC">
              <w:rPr>
                <w:b w:val="0"/>
                <w:bCs/>
              </w:rPr>
              <w:t xml:space="preserve"> can check how many unique categories from these venues. Then, </w:t>
            </w:r>
            <w:r w:rsidR="00D55545">
              <w:rPr>
                <w:b w:val="0"/>
                <w:bCs/>
              </w:rPr>
              <w:t>we</w:t>
            </w:r>
            <w:r w:rsidRPr="000378EC">
              <w:rPr>
                <w:b w:val="0"/>
                <w:bCs/>
              </w:rPr>
              <w:t xml:space="preserve"> analyze each neighborhood by grouping the rows by neighborhood and taking the mean on the frequency of occurrence of each venue category. This is to prepare clustering to be done later.</w:t>
            </w:r>
          </w:p>
          <w:p w14:paraId="34071C22" w14:textId="0FCF241D" w:rsidR="004447A9" w:rsidRDefault="004447A9" w:rsidP="000378EC">
            <w:pPr>
              <w:pStyle w:val="Name"/>
              <w:jc w:val="both"/>
              <w:rPr>
                <w:b w:val="0"/>
                <w:bCs/>
              </w:rPr>
            </w:pPr>
          </w:p>
          <w:p w14:paraId="02163F5C" w14:textId="77777777" w:rsidR="004447A9" w:rsidRDefault="004447A9" w:rsidP="004447A9">
            <w:pPr>
              <w:pStyle w:val="Name"/>
              <w:keepNext/>
              <w:jc w:val="center"/>
            </w:pPr>
            <w:r w:rsidRPr="004447A9">
              <w:rPr>
                <w:b w:val="0"/>
                <w:bCs/>
              </w:rPr>
              <w:drawing>
                <wp:inline distT="0" distB="0" distL="0" distR="0" wp14:anchorId="4ADC4429" wp14:editId="7F2FA76A">
                  <wp:extent cx="4046571" cy="1409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6571" cy="1409822"/>
                          </a:xfrm>
                          <a:prstGeom prst="rect">
                            <a:avLst/>
                          </a:prstGeom>
                        </pic:spPr>
                      </pic:pic>
                    </a:graphicData>
                  </a:graphic>
                </wp:inline>
              </w:drawing>
            </w:r>
          </w:p>
          <w:p w14:paraId="18A92542" w14:textId="297148B2" w:rsidR="004447A9" w:rsidRPr="000378EC" w:rsidRDefault="004447A9" w:rsidP="004447A9">
            <w:pPr>
              <w:pStyle w:val="Caption"/>
              <w:jc w:val="center"/>
              <w:rPr>
                <w:b w:val="0"/>
                <w:bCs/>
              </w:rPr>
            </w:pPr>
            <w:r>
              <w:t xml:space="preserve">Figure </w:t>
            </w:r>
            <w:fldSimple w:instr=" SEQ Figure \* ARABIC ">
              <w:r w:rsidR="00A879F3">
                <w:rPr>
                  <w:noProof/>
                </w:rPr>
                <w:t>4</w:t>
              </w:r>
            </w:fldSimple>
            <w:r>
              <w:t xml:space="preserve"> Grouping Japanese Restaurants by Neighborhoods</w:t>
            </w:r>
          </w:p>
          <w:p w14:paraId="52FFAB81" w14:textId="77777777" w:rsidR="000378EC" w:rsidRPr="000378EC" w:rsidRDefault="000378EC" w:rsidP="000378EC">
            <w:pPr>
              <w:pStyle w:val="Name"/>
              <w:jc w:val="both"/>
              <w:rPr>
                <w:b w:val="0"/>
                <w:bCs/>
              </w:rPr>
            </w:pPr>
          </w:p>
          <w:p w14:paraId="356361EF" w14:textId="088F8CB5" w:rsidR="000378EC" w:rsidRDefault="005040F3" w:rsidP="000378EC">
            <w:pPr>
              <w:pStyle w:val="Name"/>
              <w:jc w:val="both"/>
              <w:rPr>
                <w:b w:val="0"/>
                <w:bCs/>
              </w:rPr>
            </w:pPr>
            <w:r>
              <w:rPr>
                <w:b w:val="0"/>
                <w:bCs/>
              </w:rPr>
              <w:t>From this step, we</w:t>
            </w:r>
            <w:r w:rsidR="000378EC" w:rsidRPr="000378EC">
              <w:rPr>
                <w:b w:val="0"/>
                <w:bCs/>
              </w:rPr>
              <w:t xml:space="preserve"> made a justification to specifically look for “</w:t>
            </w:r>
            <w:r w:rsidR="006B1F6E">
              <w:rPr>
                <w:b w:val="0"/>
                <w:bCs/>
              </w:rPr>
              <w:t>Japanese</w:t>
            </w:r>
            <w:r w:rsidR="000378EC" w:rsidRPr="000378EC">
              <w:rPr>
                <w:b w:val="0"/>
                <w:bCs/>
              </w:rPr>
              <w:t xml:space="preserve"> </w:t>
            </w:r>
            <w:r w:rsidR="006B1F6E">
              <w:rPr>
                <w:b w:val="0"/>
                <w:bCs/>
              </w:rPr>
              <w:t>R</w:t>
            </w:r>
            <w:r w:rsidR="000378EC" w:rsidRPr="000378EC">
              <w:rPr>
                <w:b w:val="0"/>
                <w:bCs/>
              </w:rPr>
              <w:t xml:space="preserve">estaurants”. Previously, when </w:t>
            </w:r>
            <w:r>
              <w:rPr>
                <w:b w:val="0"/>
                <w:bCs/>
              </w:rPr>
              <w:t>we</w:t>
            </w:r>
            <w:r w:rsidR="000378EC" w:rsidRPr="000378EC">
              <w:rPr>
                <w:b w:val="0"/>
                <w:bCs/>
              </w:rPr>
              <w:t xml:space="preserve"> ran the model, </w:t>
            </w:r>
            <w:r>
              <w:rPr>
                <w:b w:val="0"/>
                <w:bCs/>
              </w:rPr>
              <w:t xml:space="preserve">we are </w:t>
            </w:r>
            <w:r w:rsidR="000378EC" w:rsidRPr="000378EC">
              <w:rPr>
                <w:b w:val="0"/>
                <w:bCs/>
              </w:rPr>
              <w:t xml:space="preserve">looking for </w:t>
            </w:r>
            <w:r>
              <w:rPr>
                <w:b w:val="0"/>
                <w:bCs/>
              </w:rPr>
              <w:t>“Indonesian</w:t>
            </w:r>
            <w:r w:rsidR="000378EC" w:rsidRPr="000378EC">
              <w:rPr>
                <w:b w:val="0"/>
                <w:bCs/>
              </w:rPr>
              <w:t xml:space="preserve"> </w:t>
            </w:r>
            <w:r>
              <w:rPr>
                <w:b w:val="0"/>
                <w:bCs/>
              </w:rPr>
              <w:t>R</w:t>
            </w:r>
            <w:r w:rsidR="000378EC" w:rsidRPr="000378EC">
              <w:rPr>
                <w:b w:val="0"/>
                <w:bCs/>
              </w:rPr>
              <w:t>estaurants</w:t>
            </w:r>
            <w:r>
              <w:rPr>
                <w:b w:val="0"/>
                <w:bCs/>
              </w:rPr>
              <w:t>”</w:t>
            </w:r>
            <w:r w:rsidR="000378EC" w:rsidRPr="000378EC">
              <w:rPr>
                <w:b w:val="0"/>
                <w:bCs/>
              </w:rPr>
              <w:t xml:space="preserve"> but </w:t>
            </w:r>
            <w:r w:rsidR="006358E8">
              <w:rPr>
                <w:b w:val="0"/>
                <w:bCs/>
              </w:rPr>
              <w:t>because getting an Error. So,</w:t>
            </w:r>
            <w:r w:rsidR="000378EC" w:rsidRPr="000378EC">
              <w:rPr>
                <w:b w:val="0"/>
                <w:bCs/>
              </w:rPr>
              <w:t xml:space="preserve"> </w:t>
            </w:r>
            <w:r w:rsidR="006358E8">
              <w:rPr>
                <w:b w:val="0"/>
                <w:bCs/>
              </w:rPr>
              <w:t xml:space="preserve">we changed it and </w:t>
            </w:r>
            <w:r w:rsidR="000378EC" w:rsidRPr="000378EC">
              <w:rPr>
                <w:b w:val="0"/>
                <w:bCs/>
              </w:rPr>
              <w:t xml:space="preserve">looked for the restaurants closest to </w:t>
            </w:r>
            <w:r w:rsidR="006B1F6E">
              <w:rPr>
                <w:b w:val="0"/>
                <w:bCs/>
              </w:rPr>
              <w:t>Asian Restaurant</w:t>
            </w:r>
            <w:r w:rsidR="006358E8">
              <w:rPr>
                <w:b w:val="0"/>
                <w:bCs/>
              </w:rPr>
              <w:t xml:space="preserve"> and we choose “Japanese Restaurants” because taste of Japanese and Indonesian is almost same.</w:t>
            </w:r>
          </w:p>
          <w:p w14:paraId="178D0111" w14:textId="176EA725" w:rsidR="006358E8" w:rsidRDefault="006358E8" w:rsidP="000378EC">
            <w:pPr>
              <w:pStyle w:val="Name"/>
              <w:jc w:val="both"/>
              <w:rPr>
                <w:b w:val="0"/>
                <w:bCs/>
              </w:rPr>
            </w:pPr>
          </w:p>
          <w:p w14:paraId="62FBF46A" w14:textId="77777777" w:rsidR="006358E8" w:rsidRDefault="006358E8" w:rsidP="006358E8">
            <w:pPr>
              <w:pStyle w:val="Name"/>
              <w:keepNext/>
              <w:jc w:val="center"/>
            </w:pPr>
            <w:r w:rsidRPr="006358E8">
              <w:rPr>
                <w:b w:val="0"/>
                <w:bCs/>
              </w:rPr>
              <w:lastRenderedPageBreak/>
              <w:drawing>
                <wp:inline distT="0" distB="0" distL="0" distR="0" wp14:anchorId="1AFAB76B" wp14:editId="1F5B31BB">
                  <wp:extent cx="630936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4171950"/>
                          </a:xfrm>
                          <a:prstGeom prst="rect">
                            <a:avLst/>
                          </a:prstGeom>
                        </pic:spPr>
                      </pic:pic>
                    </a:graphicData>
                  </a:graphic>
                </wp:inline>
              </w:drawing>
            </w:r>
          </w:p>
          <w:p w14:paraId="0B0EF23D" w14:textId="42031852" w:rsidR="006358E8" w:rsidRPr="000378EC" w:rsidRDefault="006358E8" w:rsidP="006358E8">
            <w:pPr>
              <w:pStyle w:val="Caption"/>
              <w:jc w:val="center"/>
              <w:rPr>
                <w:b w:val="0"/>
                <w:bCs/>
              </w:rPr>
            </w:pPr>
            <w:r>
              <w:t xml:space="preserve">Figure </w:t>
            </w:r>
            <w:fldSimple w:instr=" SEQ Figure \* ARABIC ">
              <w:r w:rsidR="00A879F3">
                <w:rPr>
                  <w:noProof/>
                </w:rPr>
                <w:t>5</w:t>
              </w:r>
            </w:fldSimple>
            <w:r>
              <w:t xml:space="preserve"> Getting Error Grouping Indonesian Restaurant</w:t>
            </w:r>
          </w:p>
          <w:p w14:paraId="40B0E125" w14:textId="77777777" w:rsidR="000378EC" w:rsidRPr="000378EC" w:rsidRDefault="000378EC" w:rsidP="000378EC">
            <w:pPr>
              <w:pStyle w:val="Name"/>
              <w:jc w:val="both"/>
              <w:rPr>
                <w:b w:val="0"/>
                <w:bCs/>
              </w:rPr>
            </w:pPr>
          </w:p>
          <w:p w14:paraId="3DA2BF34" w14:textId="77777777" w:rsidR="00F434B7" w:rsidRDefault="000378EC" w:rsidP="000378EC">
            <w:pPr>
              <w:pStyle w:val="Name"/>
              <w:jc w:val="both"/>
              <w:rPr>
                <w:b w:val="0"/>
                <w:bCs/>
              </w:rPr>
            </w:pPr>
            <w:r w:rsidRPr="000378EC">
              <w:rPr>
                <w:b w:val="0"/>
                <w:bCs/>
              </w:rPr>
              <w:t xml:space="preserve">Lastly, </w:t>
            </w:r>
            <w:r w:rsidR="008F60F8">
              <w:rPr>
                <w:b w:val="0"/>
                <w:bCs/>
              </w:rPr>
              <w:t>we</w:t>
            </w:r>
            <w:r w:rsidRPr="000378EC">
              <w:rPr>
                <w:b w:val="0"/>
                <w:bCs/>
              </w:rPr>
              <w:t xml:space="preserve"> performed the clustering method using </w:t>
            </w:r>
            <w:r w:rsidR="008F60F8">
              <w:rPr>
                <w:b w:val="0"/>
                <w:bCs/>
              </w:rPr>
              <w:t>K-Means C</w:t>
            </w:r>
            <w:r w:rsidRPr="000378EC">
              <w:rPr>
                <w:b w:val="0"/>
                <w:bCs/>
              </w:rPr>
              <w:t>lustering</w:t>
            </w:r>
            <w:r w:rsidR="008F60F8">
              <w:rPr>
                <w:b w:val="0"/>
                <w:bCs/>
              </w:rPr>
              <w:t xml:space="preserve"> Algorithms</w:t>
            </w:r>
            <w:r w:rsidRPr="000378EC">
              <w:rPr>
                <w:b w:val="0"/>
                <w:bCs/>
              </w:rPr>
              <w:t xml:space="preserve">. </w:t>
            </w:r>
            <w:r w:rsidR="004A26FA" w:rsidRPr="004A26FA">
              <w:rPr>
                <w:b w:val="0"/>
                <w:bCs/>
              </w:rPr>
              <w:t xml:space="preserve">K-Means algorithm is one of the most common cluster </w:t>
            </w:r>
            <w:r w:rsidR="00084444" w:rsidRPr="004A26FA">
              <w:rPr>
                <w:b w:val="0"/>
                <w:bCs/>
              </w:rPr>
              <w:t>methods</w:t>
            </w:r>
            <w:r w:rsidR="004A26FA" w:rsidRPr="004A26FA">
              <w:rPr>
                <w:b w:val="0"/>
                <w:bCs/>
              </w:rPr>
              <w:t xml:space="preserve"> of unsupervised learning</w:t>
            </w:r>
            <w:r w:rsidR="00C36385">
              <w:rPr>
                <w:b w:val="0"/>
                <w:bCs/>
              </w:rPr>
              <w:t xml:space="preserve"> </w:t>
            </w:r>
            <w:r w:rsidR="00C36385" w:rsidRPr="000378EC">
              <w:rPr>
                <w:b w:val="0"/>
                <w:bCs/>
              </w:rPr>
              <w:t>and it is highly suited for this project as well</w:t>
            </w:r>
            <w:r w:rsidR="004A26FA" w:rsidRPr="004A26FA">
              <w:rPr>
                <w:b w:val="0"/>
                <w:bCs/>
              </w:rPr>
              <w:t>.</w:t>
            </w:r>
            <w:r w:rsidR="004A26FA">
              <w:rPr>
                <w:b w:val="0"/>
                <w:bCs/>
              </w:rPr>
              <w:t xml:space="preserve"> </w:t>
            </w:r>
            <w:r w:rsidRPr="000378EC">
              <w:rPr>
                <w:b w:val="0"/>
                <w:bCs/>
              </w:rPr>
              <w:t>K-</w:t>
            </w:r>
            <w:r w:rsidR="008F60F8">
              <w:rPr>
                <w:b w:val="0"/>
                <w:bCs/>
              </w:rPr>
              <w:t>M</w:t>
            </w:r>
            <w:r w:rsidRPr="000378EC">
              <w:rPr>
                <w:b w:val="0"/>
                <w:bCs/>
              </w:rPr>
              <w:t xml:space="preserve">eans clustering algorithm identifies k number of </w:t>
            </w:r>
            <w:r w:rsidR="00084444" w:rsidRPr="000378EC">
              <w:rPr>
                <w:b w:val="0"/>
                <w:bCs/>
              </w:rPr>
              <w:t>centroi</w:t>
            </w:r>
            <w:r w:rsidR="00084444">
              <w:rPr>
                <w:b w:val="0"/>
                <w:bCs/>
              </w:rPr>
              <w:t>d</w:t>
            </w:r>
            <w:r w:rsidR="00084444" w:rsidRPr="000378EC">
              <w:rPr>
                <w:b w:val="0"/>
                <w:bCs/>
              </w:rPr>
              <w:t>s</w:t>
            </w:r>
            <w:r w:rsidRPr="000378EC">
              <w:rPr>
                <w:b w:val="0"/>
                <w:bCs/>
              </w:rPr>
              <w:t>, and then allocates every data point to the nearest cluster, while keeping the centroids as small as possible.</w:t>
            </w:r>
          </w:p>
          <w:p w14:paraId="0E21CA3D" w14:textId="77777777" w:rsidR="00F434B7" w:rsidRDefault="00F434B7" w:rsidP="000378EC">
            <w:pPr>
              <w:pStyle w:val="Name"/>
              <w:jc w:val="both"/>
              <w:rPr>
                <w:b w:val="0"/>
                <w:bCs/>
              </w:rPr>
            </w:pPr>
          </w:p>
          <w:p w14:paraId="0FC306EA" w14:textId="77777777" w:rsidR="00DF027C" w:rsidRDefault="00F434B7" w:rsidP="000378EC">
            <w:pPr>
              <w:pStyle w:val="Name"/>
              <w:jc w:val="both"/>
              <w:rPr>
                <w:b w:val="0"/>
                <w:bCs/>
              </w:rPr>
            </w:pPr>
            <w:r>
              <w:rPr>
                <w:b w:val="0"/>
                <w:bCs/>
              </w:rPr>
              <w:t>We</w:t>
            </w:r>
            <w:r w:rsidR="000378EC" w:rsidRPr="000378EC">
              <w:rPr>
                <w:b w:val="0"/>
                <w:bCs/>
              </w:rPr>
              <w:t xml:space="preserve"> clustered the neighborhoods in Toronto into 3 clusters based on their frequency of occurrence for </w:t>
            </w:r>
            <w:r>
              <w:rPr>
                <w:b w:val="0"/>
                <w:bCs/>
              </w:rPr>
              <w:t>“Japanese</w:t>
            </w:r>
            <w:r w:rsidR="000378EC" w:rsidRPr="000378EC">
              <w:rPr>
                <w:b w:val="0"/>
                <w:bCs/>
              </w:rPr>
              <w:t xml:space="preserve"> </w:t>
            </w:r>
            <w:r>
              <w:rPr>
                <w:b w:val="0"/>
                <w:bCs/>
              </w:rPr>
              <w:t>F</w:t>
            </w:r>
            <w:r w:rsidR="000378EC" w:rsidRPr="000378EC">
              <w:rPr>
                <w:b w:val="0"/>
                <w:bCs/>
              </w:rPr>
              <w:t>ood</w:t>
            </w:r>
            <w:r>
              <w:rPr>
                <w:b w:val="0"/>
                <w:bCs/>
              </w:rPr>
              <w:t>”</w:t>
            </w:r>
            <w:r w:rsidR="000378EC" w:rsidRPr="000378EC">
              <w:rPr>
                <w:b w:val="0"/>
                <w:bCs/>
              </w:rPr>
              <w:t xml:space="preserve">. Based on the results (the concentration of clusters), </w:t>
            </w:r>
            <w:r w:rsidR="006422CA">
              <w:rPr>
                <w:b w:val="0"/>
                <w:bCs/>
              </w:rPr>
              <w:t>we</w:t>
            </w:r>
            <w:r w:rsidR="000378EC" w:rsidRPr="000378EC">
              <w:rPr>
                <w:b w:val="0"/>
                <w:bCs/>
              </w:rPr>
              <w:t xml:space="preserve"> will be able to recommend the ideal location to open the </w:t>
            </w:r>
            <w:r w:rsidR="005C13AA">
              <w:rPr>
                <w:b w:val="0"/>
                <w:bCs/>
              </w:rPr>
              <w:t xml:space="preserve">new </w:t>
            </w:r>
            <w:r w:rsidR="005F599E">
              <w:rPr>
                <w:b w:val="0"/>
                <w:bCs/>
              </w:rPr>
              <w:t>Indonesian R</w:t>
            </w:r>
            <w:r w:rsidR="000378EC" w:rsidRPr="000378EC">
              <w:rPr>
                <w:b w:val="0"/>
                <w:bCs/>
              </w:rPr>
              <w:t>estaurant.</w:t>
            </w:r>
          </w:p>
          <w:p w14:paraId="681C70D9" w14:textId="77777777" w:rsidR="009C4A04" w:rsidRDefault="009C4A04" w:rsidP="000378EC">
            <w:pPr>
              <w:pStyle w:val="Name"/>
              <w:jc w:val="both"/>
              <w:rPr>
                <w:b w:val="0"/>
              </w:rPr>
            </w:pPr>
          </w:p>
          <w:p w14:paraId="6A93C6C1" w14:textId="77777777" w:rsidR="009C4A04" w:rsidRDefault="009C4A04" w:rsidP="009C4A04">
            <w:pPr>
              <w:pStyle w:val="Heading1"/>
            </w:pPr>
            <w:r>
              <w:t>4. Results</w:t>
            </w:r>
          </w:p>
          <w:p w14:paraId="1CB28435" w14:textId="77777777" w:rsidR="009C4A04" w:rsidRDefault="009C4A04" w:rsidP="009C4A04">
            <w:pPr>
              <w:pStyle w:val="Heading2"/>
            </w:pPr>
            <w:r>
              <w:t>4.1 Visualizing Cluster</w:t>
            </w:r>
          </w:p>
          <w:p w14:paraId="56A668AD" w14:textId="77777777" w:rsidR="00A879F3" w:rsidRDefault="00A879F3" w:rsidP="00A879F3">
            <w:pPr>
              <w:keepNext/>
              <w:jc w:val="center"/>
            </w:pPr>
            <w:r w:rsidRPr="00A879F3">
              <w:lastRenderedPageBreak/>
              <w:drawing>
                <wp:inline distT="0" distB="0" distL="0" distR="0" wp14:anchorId="7FAC7066" wp14:editId="1560E5B4">
                  <wp:extent cx="630936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438400"/>
                          </a:xfrm>
                          <a:prstGeom prst="rect">
                            <a:avLst/>
                          </a:prstGeom>
                        </pic:spPr>
                      </pic:pic>
                    </a:graphicData>
                  </a:graphic>
                </wp:inline>
              </w:drawing>
            </w:r>
          </w:p>
          <w:p w14:paraId="70C92761" w14:textId="77777777" w:rsidR="009C4A04" w:rsidRDefault="00A879F3" w:rsidP="00A879F3">
            <w:pPr>
              <w:pStyle w:val="Caption"/>
              <w:jc w:val="center"/>
            </w:pPr>
            <w:r>
              <w:t xml:space="preserve">Figure </w:t>
            </w:r>
            <w:fldSimple w:instr=" SEQ Figure \* ARABIC ">
              <w:r>
                <w:rPr>
                  <w:noProof/>
                </w:rPr>
                <w:t>6</w:t>
              </w:r>
            </w:fldSimple>
            <w:r>
              <w:t xml:space="preserve"> K-Means Cluster</w:t>
            </w:r>
          </w:p>
          <w:p w14:paraId="32C1E9B7" w14:textId="77777777" w:rsidR="00A879F3" w:rsidRDefault="00A879F3" w:rsidP="00A879F3">
            <w:pPr>
              <w:rPr>
                <w:i/>
                <w:iCs/>
                <w:sz w:val="18"/>
                <w:szCs w:val="18"/>
              </w:rPr>
            </w:pPr>
          </w:p>
          <w:p w14:paraId="7D7859EE" w14:textId="77777777" w:rsidR="00D00452" w:rsidRDefault="00D00452" w:rsidP="00D00452">
            <w:r>
              <w:t>MAP LEGEND</w:t>
            </w:r>
          </w:p>
          <w:p w14:paraId="0D1EF939" w14:textId="77777777" w:rsidR="00D00452" w:rsidRPr="00D00452" w:rsidRDefault="00D00452" w:rsidP="00D00452">
            <w:pPr>
              <w:rPr>
                <w:b w:val="0"/>
                <w:bCs/>
              </w:rPr>
            </w:pPr>
            <w:r w:rsidRPr="00D00452">
              <w:rPr>
                <w:b w:val="0"/>
                <w:bCs/>
              </w:rPr>
              <w:t>Cluster 0 - Red dots</w:t>
            </w:r>
          </w:p>
          <w:p w14:paraId="784BB9A0" w14:textId="77777777" w:rsidR="00D00452" w:rsidRPr="00D00452" w:rsidRDefault="00D00452" w:rsidP="00D00452">
            <w:pPr>
              <w:rPr>
                <w:b w:val="0"/>
                <w:bCs/>
              </w:rPr>
            </w:pPr>
            <w:r w:rsidRPr="00D00452">
              <w:rPr>
                <w:b w:val="0"/>
                <w:bCs/>
              </w:rPr>
              <w:t>Cluster 1 - Purple dots</w:t>
            </w:r>
          </w:p>
          <w:p w14:paraId="2BFBEC1B" w14:textId="77777777" w:rsidR="00A879F3" w:rsidRDefault="00D00452" w:rsidP="00D00452">
            <w:pPr>
              <w:rPr>
                <w:b w:val="0"/>
                <w:bCs/>
              </w:rPr>
            </w:pPr>
            <w:r w:rsidRPr="00D00452">
              <w:rPr>
                <w:b w:val="0"/>
                <w:bCs/>
              </w:rPr>
              <w:t>Cluster 2 - Light Green dots</w:t>
            </w:r>
          </w:p>
          <w:p w14:paraId="19E75B95" w14:textId="5CE72ED1" w:rsidR="002410EF" w:rsidRPr="00A879F3" w:rsidRDefault="002410EF" w:rsidP="00D00452"/>
        </w:tc>
      </w:tr>
    </w:tbl>
    <w:p w14:paraId="3B6DDA23" w14:textId="6F052AE7" w:rsidR="002410EF" w:rsidRPr="002410EF" w:rsidRDefault="002410EF" w:rsidP="00B54DBE">
      <w:pPr>
        <w:jc w:val="both"/>
        <w:rPr>
          <w:b w:val="0"/>
          <w:bCs/>
        </w:rPr>
      </w:pPr>
      <w:r w:rsidRPr="002410EF">
        <w:rPr>
          <w:b w:val="0"/>
          <w:bCs/>
        </w:rPr>
        <w:lastRenderedPageBreak/>
        <w:t xml:space="preserve">The results from </w:t>
      </w:r>
      <w:r w:rsidR="00C35797">
        <w:rPr>
          <w:b w:val="0"/>
          <w:bCs/>
        </w:rPr>
        <w:t>K</w:t>
      </w:r>
      <w:r w:rsidRPr="002410EF">
        <w:rPr>
          <w:b w:val="0"/>
          <w:bCs/>
        </w:rPr>
        <w:t>-</w:t>
      </w:r>
      <w:r w:rsidR="00C35797">
        <w:rPr>
          <w:b w:val="0"/>
          <w:bCs/>
        </w:rPr>
        <w:t>M</w:t>
      </w:r>
      <w:r w:rsidRPr="002410EF">
        <w:rPr>
          <w:b w:val="0"/>
          <w:bCs/>
        </w:rPr>
        <w:t>eans clustering show that we can categorize Toronto neighborhoods into 3 clusters based on how many Japanese Restaurants are in each neighborhood:</w:t>
      </w:r>
    </w:p>
    <w:p w14:paraId="08858620" w14:textId="77777777" w:rsidR="002410EF" w:rsidRPr="002410EF" w:rsidRDefault="002410EF" w:rsidP="00B54DBE">
      <w:pPr>
        <w:pStyle w:val="ListParagraph"/>
        <w:numPr>
          <w:ilvl w:val="0"/>
          <w:numId w:val="3"/>
        </w:numPr>
        <w:jc w:val="both"/>
        <w:rPr>
          <w:b w:val="0"/>
          <w:bCs/>
        </w:rPr>
      </w:pPr>
      <w:r w:rsidRPr="002410EF">
        <w:rPr>
          <w:b w:val="0"/>
          <w:bCs/>
        </w:rPr>
        <w:t>Cluster 0: Neighborhoods with lowest number to no existence of Japanese Restaurant</w:t>
      </w:r>
    </w:p>
    <w:p w14:paraId="05772D8E" w14:textId="77777777" w:rsidR="002410EF" w:rsidRPr="002410EF" w:rsidRDefault="002410EF" w:rsidP="00B54DBE">
      <w:pPr>
        <w:pStyle w:val="ListParagraph"/>
        <w:numPr>
          <w:ilvl w:val="0"/>
          <w:numId w:val="3"/>
        </w:numPr>
        <w:jc w:val="both"/>
        <w:rPr>
          <w:b w:val="0"/>
          <w:bCs/>
        </w:rPr>
      </w:pPr>
      <w:r w:rsidRPr="002410EF">
        <w:rPr>
          <w:b w:val="0"/>
          <w:bCs/>
        </w:rPr>
        <w:t>Cluster 1: Neighborhoods with high number of Japanese Restaurants</w:t>
      </w:r>
    </w:p>
    <w:p w14:paraId="33BA2A1C" w14:textId="481B5DB8" w:rsidR="0087605E" w:rsidRPr="002410EF" w:rsidRDefault="002410EF" w:rsidP="00B54DBE">
      <w:pPr>
        <w:pStyle w:val="ListParagraph"/>
        <w:numPr>
          <w:ilvl w:val="0"/>
          <w:numId w:val="3"/>
        </w:numPr>
        <w:jc w:val="both"/>
        <w:rPr>
          <w:b w:val="0"/>
          <w:bCs/>
        </w:rPr>
      </w:pPr>
      <w:r w:rsidRPr="002410EF">
        <w:rPr>
          <w:b w:val="0"/>
          <w:bCs/>
        </w:rPr>
        <w:t>Cluster 2: Neighborhoods with high number of Japanese restaurants</w:t>
      </w:r>
    </w:p>
    <w:p w14:paraId="07988C10" w14:textId="7CBA66E7" w:rsidR="002410EF" w:rsidRDefault="002410EF" w:rsidP="009D6BD1">
      <w:pPr>
        <w:pStyle w:val="Heading1"/>
      </w:pPr>
    </w:p>
    <w:p w14:paraId="160A9F89" w14:textId="32B8A723" w:rsidR="009D6BD1" w:rsidRDefault="009D6BD1" w:rsidP="009D6BD1">
      <w:pPr>
        <w:pStyle w:val="Heading1"/>
      </w:pPr>
      <w:r>
        <w:t xml:space="preserve">5. </w:t>
      </w:r>
      <w:r w:rsidRPr="009D6BD1">
        <w:t>Discussion and Recommendation</w:t>
      </w:r>
    </w:p>
    <w:p w14:paraId="70F0A6EE" w14:textId="535A9F05" w:rsidR="009D6BD1" w:rsidRDefault="009D6BD1" w:rsidP="009D6BD1">
      <w:pPr>
        <w:pStyle w:val="Heading2"/>
      </w:pPr>
      <w:r w:rsidRPr="009D6BD1">
        <w:t>5.1 Discussion</w:t>
      </w:r>
    </w:p>
    <w:p w14:paraId="6DC1D6B2" w14:textId="5D6DD216" w:rsidR="009D6BD1" w:rsidRPr="009D6BD1" w:rsidRDefault="009D6BD1" w:rsidP="009D6BD1">
      <w:pPr>
        <w:pStyle w:val="ListParagraph"/>
        <w:numPr>
          <w:ilvl w:val="0"/>
          <w:numId w:val="4"/>
        </w:numPr>
        <w:rPr>
          <w:b w:val="0"/>
          <w:bCs/>
        </w:rPr>
      </w:pPr>
      <w:r w:rsidRPr="009D6BD1">
        <w:rPr>
          <w:b w:val="0"/>
          <w:bCs/>
        </w:rPr>
        <w:t xml:space="preserve">Most of Japanese Restaurant are </w:t>
      </w:r>
      <w:r w:rsidR="004F47C8" w:rsidRPr="009D6BD1">
        <w:rPr>
          <w:b w:val="0"/>
          <w:bCs/>
        </w:rPr>
        <w:t>concentrated</w:t>
      </w:r>
      <w:r w:rsidRPr="009D6BD1">
        <w:rPr>
          <w:b w:val="0"/>
          <w:bCs/>
        </w:rPr>
        <w:t xml:space="preserve"> in the Garden District, Ryerson</w:t>
      </w:r>
    </w:p>
    <w:p w14:paraId="405656A3" w14:textId="73394B22" w:rsidR="009D6BD1" w:rsidRPr="009D6BD1" w:rsidRDefault="009D6BD1" w:rsidP="009D6BD1">
      <w:pPr>
        <w:pStyle w:val="ListParagraph"/>
        <w:numPr>
          <w:ilvl w:val="0"/>
          <w:numId w:val="4"/>
        </w:numPr>
        <w:rPr>
          <w:b w:val="0"/>
          <w:bCs/>
        </w:rPr>
      </w:pPr>
      <w:r w:rsidRPr="009D6BD1">
        <w:rPr>
          <w:b w:val="0"/>
          <w:bCs/>
        </w:rPr>
        <w:t>Highest number of Japanese Restaurant can be found in Cluster 1 and C</w:t>
      </w:r>
      <w:r w:rsidR="004F47C8">
        <w:rPr>
          <w:b w:val="0"/>
          <w:bCs/>
        </w:rPr>
        <w:t>l</w:t>
      </w:r>
      <w:r w:rsidRPr="009D6BD1">
        <w:rPr>
          <w:b w:val="0"/>
          <w:bCs/>
        </w:rPr>
        <w:t>uster 2</w:t>
      </w:r>
    </w:p>
    <w:p w14:paraId="4B467B50" w14:textId="77777777" w:rsidR="009D6BD1" w:rsidRPr="009D6BD1" w:rsidRDefault="009D6BD1" w:rsidP="009D6BD1">
      <w:pPr>
        <w:pStyle w:val="ListParagraph"/>
        <w:numPr>
          <w:ilvl w:val="0"/>
          <w:numId w:val="4"/>
        </w:numPr>
        <w:rPr>
          <w:b w:val="0"/>
          <w:bCs/>
        </w:rPr>
      </w:pPr>
      <w:r w:rsidRPr="009D6BD1">
        <w:rPr>
          <w:b w:val="0"/>
          <w:bCs/>
        </w:rPr>
        <w:t>Cluster 0 has very low number to no existence of Japanese Restaurant</w:t>
      </w:r>
    </w:p>
    <w:p w14:paraId="56935F34" w14:textId="2BF41655" w:rsidR="009D6BD1" w:rsidRDefault="009D6BD1" w:rsidP="009D6BD1">
      <w:pPr>
        <w:pStyle w:val="ListParagraph"/>
        <w:numPr>
          <w:ilvl w:val="0"/>
          <w:numId w:val="4"/>
        </w:numPr>
        <w:rPr>
          <w:b w:val="0"/>
          <w:bCs/>
        </w:rPr>
      </w:pPr>
      <w:r w:rsidRPr="009D6BD1">
        <w:rPr>
          <w:b w:val="0"/>
          <w:bCs/>
        </w:rPr>
        <w:lastRenderedPageBreak/>
        <w:t>Cluster 0 mostly comes from Harbourfront East / Union Station and The Annex / North Midtown / Yorkville</w:t>
      </w:r>
    </w:p>
    <w:p w14:paraId="4E0976BF" w14:textId="77777777" w:rsidR="009D6BD1" w:rsidRDefault="009D6BD1" w:rsidP="00D23C77">
      <w:pPr>
        <w:pStyle w:val="ListParagraph"/>
        <w:rPr>
          <w:b w:val="0"/>
          <w:bCs/>
        </w:rPr>
      </w:pPr>
    </w:p>
    <w:p w14:paraId="65F58A13" w14:textId="29F0F53D" w:rsidR="009D6BD1" w:rsidRDefault="009D6BD1" w:rsidP="009D6BD1">
      <w:pPr>
        <w:pStyle w:val="Heading2"/>
        <w:rPr>
          <w:bCs/>
        </w:rPr>
      </w:pPr>
      <w:r w:rsidRPr="00B14EB8">
        <w:rPr>
          <w:bCs/>
        </w:rPr>
        <w:t xml:space="preserve">5.2 </w:t>
      </w:r>
      <w:r w:rsidRPr="00B14EB8">
        <w:rPr>
          <w:bCs/>
        </w:rPr>
        <w:t>Recommendation</w:t>
      </w:r>
    </w:p>
    <w:p w14:paraId="1F160FC8" w14:textId="77777777" w:rsidR="00B14EB8" w:rsidRPr="00B14EB8" w:rsidRDefault="00B14EB8" w:rsidP="00B14EB8">
      <w:pPr>
        <w:pStyle w:val="ListParagraph"/>
        <w:numPr>
          <w:ilvl w:val="0"/>
          <w:numId w:val="5"/>
        </w:numPr>
        <w:rPr>
          <w:b w:val="0"/>
          <w:bCs/>
        </w:rPr>
      </w:pPr>
      <w:r w:rsidRPr="00B14EB8">
        <w:rPr>
          <w:b w:val="0"/>
          <w:bCs/>
        </w:rPr>
        <w:t>Open New Indonesian Restaurant in Cluster 0 with lowest number to no existence competition</w:t>
      </w:r>
    </w:p>
    <w:p w14:paraId="2C681FBC" w14:textId="23B6F270" w:rsidR="00B14EB8" w:rsidRPr="00B14EB8" w:rsidRDefault="00B14EB8" w:rsidP="00B14EB8">
      <w:pPr>
        <w:pStyle w:val="ListParagraph"/>
        <w:numPr>
          <w:ilvl w:val="0"/>
          <w:numId w:val="5"/>
        </w:numPr>
        <w:rPr>
          <w:b w:val="0"/>
          <w:bCs/>
        </w:rPr>
      </w:pPr>
      <w:r w:rsidRPr="00B14EB8">
        <w:rPr>
          <w:b w:val="0"/>
          <w:bCs/>
        </w:rPr>
        <w:t>Avoid Neighborhood in C</w:t>
      </w:r>
      <w:r w:rsidR="00CC6CEE">
        <w:rPr>
          <w:b w:val="0"/>
          <w:bCs/>
        </w:rPr>
        <w:t>l</w:t>
      </w:r>
      <w:r w:rsidRPr="00B14EB8">
        <w:rPr>
          <w:b w:val="0"/>
          <w:bCs/>
        </w:rPr>
        <w:t>uster 1 and 2, already high concentration of Japanese Restaurant and Intense Competition</w:t>
      </w:r>
    </w:p>
    <w:p w14:paraId="1BFCDDBC" w14:textId="7E23ECF1" w:rsidR="00B14EB8" w:rsidRDefault="00B14EB8" w:rsidP="00B14EB8">
      <w:pPr>
        <w:pStyle w:val="ListParagraph"/>
        <w:numPr>
          <w:ilvl w:val="0"/>
          <w:numId w:val="5"/>
        </w:numPr>
        <w:rPr>
          <w:b w:val="0"/>
          <w:bCs/>
        </w:rPr>
      </w:pPr>
      <w:r w:rsidRPr="00B14EB8">
        <w:rPr>
          <w:b w:val="0"/>
          <w:bCs/>
        </w:rPr>
        <w:t>Nonetheless, if the food is authentic, affordable and good taste, I am confident that it will have great following everywhere</w:t>
      </w:r>
    </w:p>
    <w:p w14:paraId="4345C500" w14:textId="0DB35511" w:rsidR="007638C8" w:rsidRDefault="007638C8" w:rsidP="007638C8">
      <w:pPr>
        <w:rPr>
          <w:b w:val="0"/>
          <w:bCs/>
        </w:rPr>
      </w:pPr>
    </w:p>
    <w:p w14:paraId="33D32393" w14:textId="64CDE4F6" w:rsidR="007638C8" w:rsidRDefault="007638C8" w:rsidP="007638C8">
      <w:pPr>
        <w:pStyle w:val="Heading1"/>
      </w:pPr>
      <w:r w:rsidRPr="007638C8">
        <w:t>6. Conclusion</w:t>
      </w:r>
    </w:p>
    <w:p w14:paraId="5D2834A2" w14:textId="730F36A8" w:rsidR="007638C8" w:rsidRPr="007638C8" w:rsidRDefault="007638C8" w:rsidP="007638C8">
      <w:pPr>
        <w:pStyle w:val="ListParagraph"/>
        <w:numPr>
          <w:ilvl w:val="0"/>
          <w:numId w:val="6"/>
        </w:numPr>
        <w:rPr>
          <w:b w:val="0"/>
          <w:bCs/>
        </w:rPr>
      </w:pPr>
      <w:r w:rsidRPr="007638C8">
        <w:rPr>
          <w:b w:val="0"/>
          <w:bCs/>
        </w:rPr>
        <w:t xml:space="preserve">Answer the business question: The neighborhoods in Cluster 0 are the most </w:t>
      </w:r>
      <w:r w:rsidR="00CC6CEE" w:rsidRPr="007638C8">
        <w:rPr>
          <w:b w:val="0"/>
          <w:bCs/>
        </w:rPr>
        <w:t>preferred</w:t>
      </w:r>
      <w:r w:rsidRPr="007638C8">
        <w:rPr>
          <w:b w:val="0"/>
          <w:bCs/>
        </w:rPr>
        <w:t xml:space="preserve"> locations to open New Indonesian Restaurant</w:t>
      </w:r>
    </w:p>
    <w:p w14:paraId="6A782608" w14:textId="77777777" w:rsidR="007638C8" w:rsidRPr="007638C8" w:rsidRDefault="007638C8" w:rsidP="007638C8">
      <w:pPr>
        <w:pStyle w:val="ListParagraph"/>
        <w:numPr>
          <w:ilvl w:val="0"/>
          <w:numId w:val="6"/>
        </w:numPr>
        <w:rPr>
          <w:b w:val="0"/>
          <w:bCs/>
        </w:rPr>
      </w:pPr>
      <w:r w:rsidRPr="007638C8">
        <w:rPr>
          <w:b w:val="0"/>
          <w:bCs/>
        </w:rPr>
        <w:t>Findings of this project will help the relevant stakeholders (example: Investors, Entrepreneurs, or Chefs) to capitalize on the opportunities on High Potential Locations while avoiding overcrowded areas in their decisions to Open New Indonesian Restaurant</w:t>
      </w:r>
    </w:p>
    <w:p w14:paraId="49D59AF1" w14:textId="73E69561" w:rsidR="007638C8" w:rsidRDefault="007638C8" w:rsidP="007638C8">
      <w:pPr>
        <w:pStyle w:val="ListParagraph"/>
        <w:numPr>
          <w:ilvl w:val="0"/>
          <w:numId w:val="6"/>
        </w:numPr>
        <w:rPr>
          <w:b w:val="0"/>
          <w:bCs/>
        </w:rPr>
      </w:pPr>
      <w:r w:rsidRPr="007638C8">
        <w:rPr>
          <w:b w:val="0"/>
          <w:bCs/>
        </w:rPr>
        <w:t>In this project, we have gone through the process of identifying the business problem, specifying the data required, extracting and preparing the data, performing the machine learning by utilizing k-means clustering and providing recommendation to the stakeholder.</w:t>
      </w:r>
    </w:p>
    <w:p w14:paraId="6FFDAD0F" w14:textId="77777777" w:rsidR="003A2991" w:rsidRPr="003A2991" w:rsidRDefault="003A2991" w:rsidP="003A2991">
      <w:pPr>
        <w:rPr>
          <w:b w:val="0"/>
          <w:bCs/>
        </w:rPr>
      </w:pPr>
    </w:p>
    <w:p w14:paraId="5A5C12B4" w14:textId="2B9FD9F7" w:rsidR="003A2991" w:rsidRDefault="003A2991" w:rsidP="003A2991">
      <w:pPr>
        <w:pStyle w:val="Heading1"/>
      </w:pPr>
      <w:r>
        <w:t>7. References</w:t>
      </w:r>
    </w:p>
    <w:p w14:paraId="1E9B971E" w14:textId="77777777" w:rsidR="003A2991" w:rsidRPr="003A2991" w:rsidRDefault="003A2991" w:rsidP="003A2991">
      <w:pPr>
        <w:pStyle w:val="Name"/>
        <w:numPr>
          <w:ilvl w:val="0"/>
          <w:numId w:val="7"/>
        </w:numPr>
        <w:jc w:val="left"/>
        <w:rPr>
          <w:b w:val="0"/>
          <w:bCs/>
        </w:rPr>
      </w:pPr>
      <w:r w:rsidRPr="003A2991">
        <w:rPr>
          <w:b w:val="0"/>
          <w:bCs/>
        </w:rPr>
        <w:t xml:space="preserve">List of neighborhoods in Toronto: https://en.wikipedia.org/wiki/List_of_postal_codes_of_Canada:_M </w:t>
      </w:r>
    </w:p>
    <w:p w14:paraId="2E7996C6" w14:textId="515E2DD5" w:rsidR="003A2991" w:rsidRPr="003A2991" w:rsidRDefault="003A2991" w:rsidP="003A2991">
      <w:pPr>
        <w:pStyle w:val="Name"/>
        <w:numPr>
          <w:ilvl w:val="0"/>
          <w:numId w:val="7"/>
        </w:numPr>
        <w:jc w:val="left"/>
        <w:rPr>
          <w:b w:val="0"/>
          <w:bCs/>
        </w:rPr>
      </w:pPr>
      <w:r w:rsidRPr="003A2991">
        <w:rPr>
          <w:b w:val="0"/>
          <w:bCs/>
        </w:rPr>
        <w:t>Foursquare Developer Documentation: ​https://developer.foursquare.com/docs</w:t>
      </w:r>
    </w:p>
    <w:sectPr w:rsidR="003A2991" w:rsidRPr="003A2991"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A60E5" w14:textId="77777777" w:rsidR="00BC5CA4" w:rsidRDefault="00BC5CA4">
      <w:r>
        <w:separator/>
      </w:r>
    </w:p>
    <w:p w14:paraId="37E41D04" w14:textId="77777777" w:rsidR="00BC5CA4" w:rsidRDefault="00BC5CA4"/>
  </w:endnote>
  <w:endnote w:type="continuationSeparator" w:id="0">
    <w:p w14:paraId="590443C9" w14:textId="77777777" w:rsidR="00BC5CA4" w:rsidRDefault="00BC5CA4">
      <w:r>
        <w:continuationSeparator/>
      </w:r>
    </w:p>
    <w:p w14:paraId="13A94D50" w14:textId="77777777" w:rsidR="00BC5CA4" w:rsidRDefault="00BC5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6B40950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7A2E28D"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18DB9" w14:textId="77777777" w:rsidR="00BC5CA4" w:rsidRDefault="00BC5CA4">
      <w:r>
        <w:separator/>
      </w:r>
    </w:p>
    <w:p w14:paraId="41B6C035" w14:textId="77777777" w:rsidR="00BC5CA4" w:rsidRDefault="00BC5CA4"/>
  </w:footnote>
  <w:footnote w:type="continuationSeparator" w:id="0">
    <w:p w14:paraId="4C7E4392" w14:textId="77777777" w:rsidR="00BC5CA4" w:rsidRDefault="00BC5CA4">
      <w:r>
        <w:continuationSeparator/>
      </w:r>
    </w:p>
    <w:p w14:paraId="22F317CD" w14:textId="77777777" w:rsidR="00BC5CA4" w:rsidRDefault="00BC5C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650F159" w14:textId="77777777" w:rsidTr="00D077E9">
      <w:trPr>
        <w:trHeight w:val="978"/>
      </w:trPr>
      <w:tc>
        <w:tcPr>
          <w:tcW w:w="9990" w:type="dxa"/>
          <w:tcBorders>
            <w:top w:val="nil"/>
            <w:left w:val="nil"/>
            <w:bottom w:val="single" w:sz="36" w:space="0" w:color="34ABA2" w:themeColor="accent3"/>
            <w:right w:val="nil"/>
          </w:tcBorders>
        </w:tcPr>
        <w:p w14:paraId="619D3040" w14:textId="77777777" w:rsidR="00D077E9" w:rsidRDefault="00D077E9">
          <w:pPr>
            <w:pStyle w:val="Header"/>
          </w:pPr>
        </w:p>
      </w:tc>
    </w:tr>
  </w:tbl>
  <w:p w14:paraId="4A47C4F7"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E0C49"/>
    <w:multiLevelType w:val="hybridMultilevel"/>
    <w:tmpl w:val="1F0421E2"/>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E340168"/>
    <w:multiLevelType w:val="hybridMultilevel"/>
    <w:tmpl w:val="5F465718"/>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FB13B9"/>
    <w:multiLevelType w:val="hybridMultilevel"/>
    <w:tmpl w:val="C4D019F4"/>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49C61D0"/>
    <w:multiLevelType w:val="hybridMultilevel"/>
    <w:tmpl w:val="688EA476"/>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4AC6152"/>
    <w:multiLevelType w:val="hybridMultilevel"/>
    <w:tmpl w:val="B5F63CD6"/>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92167F0"/>
    <w:multiLevelType w:val="hybridMultilevel"/>
    <w:tmpl w:val="4044FDD4"/>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A9C0B77"/>
    <w:multiLevelType w:val="hybridMultilevel"/>
    <w:tmpl w:val="0C50DC06"/>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3"/>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76"/>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96"/>
    <w:rsid w:val="0002482E"/>
    <w:rsid w:val="000378EC"/>
    <w:rsid w:val="00050324"/>
    <w:rsid w:val="00084444"/>
    <w:rsid w:val="000A0150"/>
    <w:rsid w:val="000C525D"/>
    <w:rsid w:val="000E63C9"/>
    <w:rsid w:val="00130E9D"/>
    <w:rsid w:val="00150A6D"/>
    <w:rsid w:val="00185B35"/>
    <w:rsid w:val="001871BE"/>
    <w:rsid w:val="001F2BC8"/>
    <w:rsid w:val="001F5F6B"/>
    <w:rsid w:val="002410EF"/>
    <w:rsid w:val="00243EBC"/>
    <w:rsid w:val="00246A35"/>
    <w:rsid w:val="00284348"/>
    <w:rsid w:val="00284850"/>
    <w:rsid w:val="002F51F5"/>
    <w:rsid w:val="00307E35"/>
    <w:rsid w:val="00312137"/>
    <w:rsid w:val="00330359"/>
    <w:rsid w:val="0033762F"/>
    <w:rsid w:val="00366C7E"/>
    <w:rsid w:val="00382D02"/>
    <w:rsid w:val="00384EA3"/>
    <w:rsid w:val="003A2991"/>
    <w:rsid w:val="003A39A1"/>
    <w:rsid w:val="003C2191"/>
    <w:rsid w:val="003D3863"/>
    <w:rsid w:val="004110DE"/>
    <w:rsid w:val="00415211"/>
    <w:rsid w:val="0044085A"/>
    <w:rsid w:val="004447A9"/>
    <w:rsid w:val="0046227F"/>
    <w:rsid w:val="004A26FA"/>
    <w:rsid w:val="004B21A5"/>
    <w:rsid w:val="004F47C8"/>
    <w:rsid w:val="005037F0"/>
    <w:rsid w:val="005040F3"/>
    <w:rsid w:val="00516A86"/>
    <w:rsid w:val="005275F6"/>
    <w:rsid w:val="00547096"/>
    <w:rsid w:val="00572102"/>
    <w:rsid w:val="005C13AA"/>
    <w:rsid w:val="005C36A5"/>
    <w:rsid w:val="005F1BB0"/>
    <w:rsid w:val="005F599E"/>
    <w:rsid w:val="006358E8"/>
    <w:rsid w:val="006422CA"/>
    <w:rsid w:val="00656C4D"/>
    <w:rsid w:val="006B1F6E"/>
    <w:rsid w:val="006E33DA"/>
    <w:rsid w:val="006E5716"/>
    <w:rsid w:val="007302B3"/>
    <w:rsid w:val="00730733"/>
    <w:rsid w:val="00730E3A"/>
    <w:rsid w:val="00736AAF"/>
    <w:rsid w:val="007638C8"/>
    <w:rsid w:val="00765B2A"/>
    <w:rsid w:val="00783A34"/>
    <w:rsid w:val="007C6B52"/>
    <w:rsid w:val="007D16C5"/>
    <w:rsid w:val="00851C88"/>
    <w:rsid w:val="00862FE4"/>
    <w:rsid w:val="0086389A"/>
    <w:rsid w:val="0087605E"/>
    <w:rsid w:val="008B1FEE"/>
    <w:rsid w:val="008D7047"/>
    <w:rsid w:val="008F60F8"/>
    <w:rsid w:val="00903C32"/>
    <w:rsid w:val="00916B16"/>
    <w:rsid w:val="009173B9"/>
    <w:rsid w:val="00932163"/>
    <w:rsid w:val="0093335D"/>
    <w:rsid w:val="0093613E"/>
    <w:rsid w:val="00943026"/>
    <w:rsid w:val="00966B81"/>
    <w:rsid w:val="009C4A04"/>
    <w:rsid w:val="009C7720"/>
    <w:rsid w:val="009D6BD1"/>
    <w:rsid w:val="00A23AFA"/>
    <w:rsid w:val="00A31B3E"/>
    <w:rsid w:val="00A532F3"/>
    <w:rsid w:val="00A8489E"/>
    <w:rsid w:val="00A879F3"/>
    <w:rsid w:val="00AC29F3"/>
    <w:rsid w:val="00B14EB8"/>
    <w:rsid w:val="00B231E5"/>
    <w:rsid w:val="00B54DBE"/>
    <w:rsid w:val="00B92CCE"/>
    <w:rsid w:val="00BB5588"/>
    <w:rsid w:val="00BC5CA4"/>
    <w:rsid w:val="00C02B87"/>
    <w:rsid w:val="00C35797"/>
    <w:rsid w:val="00C36385"/>
    <w:rsid w:val="00C4086D"/>
    <w:rsid w:val="00CA1896"/>
    <w:rsid w:val="00CB5B28"/>
    <w:rsid w:val="00CC6CEE"/>
    <w:rsid w:val="00CF5371"/>
    <w:rsid w:val="00D00452"/>
    <w:rsid w:val="00D0323A"/>
    <w:rsid w:val="00D0559F"/>
    <w:rsid w:val="00D077E9"/>
    <w:rsid w:val="00D23C77"/>
    <w:rsid w:val="00D42CB7"/>
    <w:rsid w:val="00D5413D"/>
    <w:rsid w:val="00D55545"/>
    <w:rsid w:val="00D570A9"/>
    <w:rsid w:val="00D70D02"/>
    <w:rsid w:val="00D770C7"/>
    <w:rsid w:val="00D86945"/>
    <w:rsid w:val="00D90290"/>
    <w:rsid w:val="00DD152F"/>
    <w:rsid w:val="00DE213F"/>
    <w:rsid w:val="00DF027C"/>
    <w:rsid w:val="00E00A32"/>
    <w:rsid w:val="00E22ACD"/>
    <w:rsid w:val="00E620B0"/>
    <w:rsid w:val="00E81B40"/>
    <w:rsid w:val="00ED046D"/>
    <w:rsid w:val="00EF555B"/>
    <w:rsid w:val="00F027BB"/>
    <w:rsid w:val="00F11DCF"/>
    <w:rsid w:val="00F162EA"/>
    <w:rsid w:val="00F434B7"/>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F0F27"/>
  <w15:docId w15:val="{65AEB860-80C0-4F09-B511-662C2BAC7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6E33DA"/>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6E33DA"/>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932163"/>
    <w:pPr>
      <w:ind w:left="720"/>
      <w:contextualSpacing/>
    </w:pPr>
  </w:style>
  <w:style w:type="character" w:styleId="Hyperlink">
    <w:name w:val="Hyperlink"/>
    <w:basedOn w:val="DefaultParagraphFont"/>
    <w:uiPriority w:val="99"/>
    <w:unhideWhenUsed/>
    <w:rsid w:val="0046227F"/>
    <w:rPr>
      <w:color w:val="3592CF" w:themeColor="hyperlink"/>
      <w:u w:val="single"/>
    </w:rPr>
  </w:style>
  <w:style w:type="character" w:styleId="UnresolvedMention">
    <w:name w:val="Unresolved Mention"/>
    <w:basedOn w:val="DefaultParagraphFont"/>
    <w:uiPriority w:val="99"/>
    <w:semiHidden/>
    <w:unhideWhenUsed/>
    <w:rsid w:val="0046227F"/>
    <w:rPr>
      <w:color w:val="605E5C"/>
      <w:shd w:val="clear" w:color="auto" w:fill="E1DFDD"/>
    </w:rPr>
  </w:style>
  <w:style w:type="paragraph" w:styleId="Caption">
    <w:name w:val="caption"/>
    <w:basedOn w:val="Normal"/>
    <w:next w:val="Normal"/>
    <w:uiPriority w:val="99"/>
    <w:unhideWhenUsed/>
    <w:rsid w:val="0046227F"/>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88977">
      <w:bodyDiv w:val="1"/>
      <w:marLeft w:val="0"/>
      <w:marRight w:val="0"/>
      <w:marTop w:val="0"/>
      <w:marBottom w:val="0"/>
      <w:divBdr>
        <w:top w:val="none" w:sz="0" w:space="0" w:color="auto"/>
        <w:left w:val="none" w:sz="0" w:space="0" w:color="auto"/>
        <w:bottom w:val="none" w:sz="0" w:space="0" w:color="auto"/>
        <w:right w:val="none" w:sz="0" w:space="0" w:color="auto"/>
      </w:divBdr>
    </w:div>
    <w:div w:id="238944585">
      <w:bodyDiv w:val="1"/>
      <w:marLeft w:val="0"/>
      <w:marRight w:val="0"/>
      <w:marTop w:val="0"/>
      <w:marBottom w:val="0"/>
      <w:divBdr>
        <w:top w:val="none" w:sz="0" w:space="0" w:color="auto"/>
        <w:left w:val="none" w:sz="0" w:space="0" w:color="auto"/>
        <w:bottom w:val="none" w:sz="0" w:space="0" w:color="auto"/>
        <w:right w:val="none" w:sz="0" w:space="0" w:color="auto"/>
      </w:divBdr>
    </w:div>
    <w:div w:id="563688249">
      <w:bodyDiv w:val="1"/>
      <w:marLeft w:val="0"/>
      <w:marRight w:val="0"/>
      <w:marTop w:val="0"/>
      <w:marBottom w:val="0"/>
      <w:divBdr>
        <w:top w:val="none" w:sz="0" w:space="0" w:color="auto"/>
        <w:left w:val="none" w:sz="0" w:space="0" w:color="auto"/>
        <w:bottom w:val="none" w:sz="0" w:space="0" w:color="auto"/>
        <w:right w:val="none" w:sz="0" w:space="0" w:color="auto"/>
      </w:divBdr>
    </w:div>
    <w:div w:id="1592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en.wikipedia.org/wiki/List_of_postal_codes_of_Canada:_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aw\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49CB845C5784737BFAC23880F9D684F"/>
        <w:category>
          <w:name w:val="General"/>
          <w:gallery w:val="placeholder"/>
        </w:category>
        <w:types>
          <w:type w:val="bbPlcHdr"/>
        </w:types>
        <w:behaviors>
          <w:behavior w:val="content"/>
        </w:behaviors>
        <w:guid w:val="{9164703A-8460-4C22-A689-AC9C4A27F8EA}"/>
      </w:docPartPr>
      <w:docPartBody>
        <w:p w:rsidR="00000000" w:rsidRDefault="00833110">
          <w:pPr>
            <w:pStyle w:val="249CB845C5784737BFAC23880F9D684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26</w:t>
          </w:r>
          <w:r w:rsidRPr="00D86945">
            <w:rPr>
              <w:rStyle w:val="SubtitleChar"/>
              <w:b/>
            </w:rPr>
            <w:fldChar w:fldCharType="end"/>
          </w:r>
        </w:p>
      </w:docPartBody>
    </w:docPart>
    <w:docPart>
      <w:docPartPr>
        <w:name w:val="C4570503B3A14558B4685F4B3963E96A"/>
        <w:category>
          <w:name w:val="General"/>
          <w:gallery w:val="placeholder"/>
        </w:category>
        <w:types>
          <w:type w:val="bbPlcHdr"/>
        </w:types>
        <w:behaviors>
          <w:behavior w:val="content"/>
        </w:behaviors>
        <w:guid w:val="{DF119889-4F68-433A-B5AB-6A1AE0144343}"/>
      </w:docPartPr>
      <w:docPartBody>
        <w:p w:rsidR="00000000" w:rsidRDefault="00833110">
          <w:pPr>
            <w:pStyle w:val="C4570503B3A14558B4685F4B3963E96A"/>
          </w:pPr>
          <w:r>
            <w:t>COMPANY NAME</w:t>
          </w:r>
        </w:p>
      </w:docPartBody>
    </w:docPart>
    <w:docPart>
      <w:docPartPr>
        <w:name w:val="6E0B49CF49A243EDB3B50814436EEC4E"/>
        <w:category>
          <w:name w:val="General"/>
          <w:gallery w:val="placeholder"/>
        </w:category>
        <w:types>
          <w:type w:val="bbPlcHdr"/>
        </w:types>
        <w:behaviors>
          <w:behavior w:val="content"/>
        </w:behaviors>
        <w:guid w:val="{55CC007A-8D82-4117-BCD2-A4D703D17D94}"/>
      </w:docPartPr>
      <w:docPartBody>
        <w:p w:rsidR="00000000" w:rsidRDefault="00833110">
          <w:pPr>
            <w:pStyle w:val="6E0B49CF49A243EDB3B50814436EEC4E"/>
          </w:pPr>
          <w:r>
            <w:t>Your Name</w:t>
          </w:r>
        </w:p>
      </w:docPartBody>
    </w:docPart>
    <w:docPart>
      <w:docPartPr>
        <w:name w:val="3BCC2F6A69264E3EB47C7AFC3E6298FA"/>
        <w:category>
          <w:name w:val="General"/>
          <w:gallery w:val="placeholder"/>
        </w:category>
        <w:types>
          <w:type w:val="bbPlcHdr"/>
        </w:types>
        <w:behaviors>
          <w:behavior w:val="content"/>
        </w:behaviors>
        <w:guid w:val="{CC74FEC0-5F8C-4584-97BC-892337526363}"/>
      </w:docPartPr>
      <w:docPartBody>
        <w:p w:rsidR="00000000" w:rsidRDefault="00833110">
          <w:pPr>
            <w:pStyle w:val="3BCC2F6A69264E3EB47C7AFC3E6298FA"/>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110"/>
    <w:rsid w:val="008331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49CB845C5784737BFAC23880F9D684F">
    <w:name w:val="249CB845C5784737BFAC23880F9D684F"/>
  </w:style>
  <w:style w:type="paragraph" w:customStyle="1" w:styleId="C4570503B3A14558B4685F4B3963E96A">
    <w:name w:val="C4570503B3A14558B4685F4B3963E96A"/>
  </w:style>
  <w:style w:type="paragraph" w:customStyle="1" w:styleId="6E0B49CF49A243EDB3B50814436EEC4E">
    <w:name w:val="6E0B49CF49A243EDB3B50814436EEC4E"/>
  </w:style>
  <w:style w:type="paragraph" w:customStyle="1" w:styleId="3BCC2F6A69264E3EB47C7AFC3E6298FA">
    <w:name w:val="3BCC2F6A69264E3EB47C7AFC3E6298FA"/>
  </w:style>
  <w:style w:type="paragraph" w:customStyle="1" w:styleId="CD576AC8A63B4394B9421EC9A41D2963">
    <w:name w:val="CD576AC8A63B4394B9421EC9A41D2963"/>
  </w:style>
  <w:style w:type="paragraph" w:customStyle="1" w:styleId="A112B0A91DF146C6B57AEF79D655F7C6">
    <w:name w:val="A112B0A91DF146C6B57AEF79D655F7C6"/>
  </w:style>
  <w:style w:type="paragraph" w:customStyle="1" w:styleId="46AB248D8D6346F385DFDEA5437AD129">
    <w:name w:val="46AB248D8D6346F385DFDEA5437AD129"/>
  </w:style>
  <w:style w:type="paragraph" w:customStyle="1" w:styleId="6321AAF50492484096C19C3FA79EFF11">
    <w:name w:val="6321AAF50492484096C19C3FA79EFF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Ozi Priawadi</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52</TotalTime>
  <Pages>8</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Ozi Priawadi</dc:creator>
  <cp:keywords/>
  <cp:lastModifiedBy>Ozi Priawadi</cp:lastModifiedBy>
  <cp:revision>43</cp:revision>
  <cp:lastPrinted>2006-08-01T17:47:00Z</cp:lastPrinted>
  <dcterms:created xsi:type="dcterms:W3CDTF">2020-04-25T17:54:00Z</dcterms:created>
  <dcterms:modified xsi:type="dcterms:W3CDTF">2020-04-25T18:46:00Z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